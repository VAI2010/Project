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FDEC0" w14:textId="6689295D" w:rsidR="00D077E9" w:rsidRDefault="005B0AE3" w:rsidP="00D70D02">
      <w:r>
        <w:rPr>
          <w:noProof/>
        </w:rPr>
        <w:drawing>
          <wp:anchor distT="0" distB="0" distL="114300" distR="114300" simplePos="0" relativeHeight="251662336" behindDoc="1" locked="0" layoutInCell="1" allowOverlap="1" wp14:anchorId="2A50B9CF" wp14:editId="75F505A6">
            <wp:simplePos x="0" y="0"/>
            <wp:positionH relativeFrom="column">
              <wp:posOffset>1905</wp:posOffset>
            </wp:positionH>
            <wp:positionV relativeFrom="paragraph">
              <wp:posOffset>-3810</wp:posOffset>
            </wp:positionV>
            <wp:extent cx="6309360" cy="3549997"/>
            <wp:effectExtent l="0" t="0" r="0" b="0"/>
            <wp:wrapNone/>
            <wp:docPr id="4" name="Picture 4" descr="Image result for centenni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entennial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549997"/>
                    </a:xfrm>
                    <a:prstGeom prst="rect">
                      <a:avLst/>
                    </a:prstGeom>
                    <a:noFill/>
                    <a:ln>
                      <a:noFill/>
                    </a:ln>
                  </pic:spPr>
                </pic:pic>
              </a:graphicData>
            </a:graphic>
            <wp14:sizeRelH relativeFrom="page">
              <wp14:pctWidth>0</wp14:pctWidth>
            </wp14:sizeRelH>
            <wp14:sizeRelV relativeFrom="page">
              <wp14:pctHeight>0</wp14:pctHeight>
            </wp14:sizeRelV>
          </wp:anchor>
        </w:drawing>
      </w:r>
      <w:r w:rsidR="00614D16">
        <w:t>s</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094B120" w14:textId="77777777" w:rsidTr="00D077E9">
        <w:trPr>
          <w:trHeight w:val="1894"/>
        </w:trPr>
        <w:tc>
          <w:tcPr>
            <w:tcW w:w="5580" w:type="dxa"/>
            <w:tcBorders>
              <w:top w:val="nil"/>
              <w:left w:val="nil"/>
              <w:bottom w:val="nil"/>
              <w:right w:val="nil"/>
            </w:tcBorders>
          </w:tcPr>
          <w:p w14:paraId="52916C2D" w14:textId="77777777" w:rsidR="00D077E9" w:rsidRDefault="00D077E9" w:rsidP="00D077E9">
            <w:r>
              <w:rPr>
                <w:noProof/>
              </w:rPr>
              <mc:AlternateContent>
                <mc:Choice Requires="wps">
                  <w:drawing>
                    <wp:inline distT="0" distB="0" distL="0" distR="0" wp14:anchorId="53E6AE22" wp14:editId="53B33FDE">
                      <wp:extent cx="3528695" cy="1210614"/>
                      <wp:effectExtent l="0" t="0" r="0" b="889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solidFill>
                                <a:schemeClr val="accent1">
                                  <a:alpha val="70000"/>
                                </a:schemeClr>
                              </a:solidFill>
                              <a:ln w="6350">
                                <a:noFill/>
                              </a:ln>
                            </wps:spPr>
                            <wps:txbx>
                              <w:txbxContent>
                                <w:p w14:paraId="56E6A196" w14:textId="77777777" w:rsidR="00D077E9" w:rsidRPr="005B0AE3" w:rsidRDefault="00212F2F" w:rsidP="00D077E9">
                                  <w:pPr>
                                    <w:pStyle w:val="Title"/>
                                    <w:rPr>
                                      <w:color w:val="FFFFFF" w:themeColor="background1"/>
                                    </w:rPr>
                                  </w:pPr>
                                  <w:r w:rsidRPr="005B0AE3">
                                    <w:rPr>
                                      <w:color w:val="FFFFFF" w:themeColor="background1"/>
                                    </w:rPr>
                                    <w:t>Final Project</w:t>
                                  </w:r>
                                </w:p>
                                <w:p w14:paraId="68D1DBD2" w14:textId="0D5EA029" w:rsidR="00212F2F" w:rsidRPr="005B0AE3" w:rsidRDefault="00C01254" w:rsidP="00D077E9">
                                  <w:pPr>
                                    <w:pStyle w:val="Title"/>
                                    <w:spacing w:after="0"/>
                                    <w:rPr>
                                      <w:color w:val="FFFFFF" w:themeColor="background1"/>
                                    </w:rPr>
                                  </w:pPr>
                                  <w:r>
                                    <w:rPr>
                                      <w:color w:val="FFFFFF" w:themeColor="background1"/>
                                    </w:rPr>
                                    <w:t>ETEC-2</w:t>
                                  </w:r>
                                  <w:r w:rsidR="00716F52">
                                    <w:rPr>
                                      <w:color w:val="FFFFFF" w:themeColor="background1"/>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3E6AE22"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" fillcolor="#024f75 [3204]" stroked="f" strokeweight=".5pt">
                      <v:fill opacity="46003f"/>
                      <v:textbox>
                        <w:txbxContent>
                          <w:p w14:paraId="56E6A196" w14:textId="77777777" w:rsidR="00D077E9" w:rsidRPr="005B0AE3" w:rsidRDefault="00212F2F" w:rsidP="00D077E9">
                            <w:pPr>
                              <w:pStyle w:val="Title"/>
                              <w:rPr>
                                <w:color w:val="FFFFFF" w:themeColor="background1"/>
                              </w:rPr>
                            </w:pPr>
                            <w:r w:rsidRPr="005B0AE3">
                              <w:rPr>
                                <w:color w:val="FFFFFF" w:themeColor="background1"/>
                              </w:rPr>
                              <w:t>Final Project</w:t>
                            </w:r>
                          </w:p>
                          <w:p w14:paraId="68D1DBD2" w14:textId="0D5EA029" w:rsidR="00212F2F" w:rsidRPr="005B0AE3" w:rsidRDefault="00C01254" w:rsidP="00D077E9">
                            <w:pPr>
                              <w:pStyle w:val="Title"/>
                              <w:spacing w:after="0"/>
                              <w:rPr>
                                <w:color w:val="FFFFFF" w:themeColor="background1"/>
                              </w:rPr>
                            </w:pPr>
                            <w:r>
                              <w:rPr>
                                <w:color w:val="FFFFFF" w:themeColor="background1"/>
                              </w:rPr>
                              <w:t>ETEC-2</w:t>
                            </w:r>
                            <w:r w:rsidR="00716F52">
                              <w:rPr>
                                <w:color w:val="FFFFFF" w:themeColor="background1"/>
                              </w:rPr>
                              <w:t>24</w:t>
                            </w:r>
                          </w:p>
                        </w:txbxContent>
                      </v:textbox>
                      <w10:anchorlock/>
                    </v:shape>
                  </w:pict>
                </mc:Fallback>
              </mc:AlternateContent>
            </w:r>
          </w:p>
          <w:p w14:paraId="2FEFE0ED" w14:textId="77777777" w:rsidR="00D077E9" w:rsidRDefault="00D077E9" w:rsidP="00D077E9">
            <w:r>
              <w:rPr>
                <w:noProof/>
              </w:rPr>
              <mc:AlternateContent>
                <mc:Choice Requires="wps">
                  <w:drawing>
                    <wp:inline distT="0" distB="0" distL="0" distR="0" wp14:anchorId="1EA6089C" wp14:editId="62A4FDCB">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7C178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77DF2301" w14:textId="77777777" w:rsidTr="00D077E9">
        <w:trPr>
          <w:trHeight w:val="7636"/>
        </w:trPr>
        <w:tc>
          <w:tcPr>
            <w:tcW w:w="5580" w:type="dxa"/>
            <w:tcBorders>
              <w:top w:val="nil"/>
              <w:left w:val="nil"/>
              <w:bottom w:val="nil"/>
              <w:right w:val="nil"/>
            </w:tcBorders>
          </w:tcPr>
          <w:p w14:paraId="035BE7FA" w14:textId="77777777" w:rsidR="00D077E9" w:rsidRDefault="00D077E9" w:rsidP="00D077E9">
            <w:pPr>
              <w:rPr>
                <w:noProof/>
              </w:rPr>
            </w:pPr>
          </w:p>
        </w:tc>
      </w:tr>
      <w:tr w:rsidR="00D077E9" w14:paraId="0F849E96" w14:textId="77777777" w:rsidTr="00D077E9">
        <w:trPr>
          <w:trHeight w:val="2171"/>
        </w:trPr>
        <w:tc>
          <w:tcPr>
            <w:tcW w:w="5580" w:type="dxa"/>
            <w:tcBorders>
              <w:top w:val="nil"/>
              <w:left w:val="nil"/>
              <w:bottom w:val="nil"/>
              <w:right w:val="nil"/>
            </w:tcBorders>
          </w:tcPr>
          <w:sdt>
            <w:sdtPr>
              <w:rPr>
                <w:b w:val="0"/>
                <w:bCs/>
              </w:rPr>
              <w:id w:val="1080870105"/>
              <w:placeholder>
                <w:docPart w:val="A11DF71B1EB74E85A8B386C723B300C8"/>
              </w:placeholder>
              <w15:appearance w15:val="hidden"/>
            </w:sdtPr>
            <w:sdtEndPr/>
            <w:sdtContent>
              <w:p w14:paraId="464EDE9D" w14:textId="0E3DCB89" w:rsidR="00D077E9" w:rsidRPr="00E56F5C" w:rsidRDefault="00212F2F" w:rsidP="00D077E9">
                <w:pPr>
                  <w:rPr>
                    <w:b w:val="0"/>
                    <w:bCs/>
                  </w:rPr>
                </w:pPr>
                <w:r w:rsidRPr="00E56F5C">
                  <w:rPr>
                    <w:rStyle w:val="SubtitleChar"/>
                    <w:b w:val="0"/>
                    <w:bCs/>
                  </w:rPr>
                  <w:t>ETEC2</w:t>
                </w:r>
                <w:r w:rsidR="00E56F5C" w:rsidRPr="00E56F5C">
                  <w:rPr>
                    <w:rStyle w:val="SubtitleChar"/>
                    <w:b w:val="0"/>
                    <w:bCs/>
                  </w:rPr>
                  <w:t>24</w:t>
                </w:r>
              </w:p>
            </w:sdtContent>
          </w:sdt>
          <w:p w14:paraId="5ABF139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EA94CA1" wp14:editId="6FEDAE4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F13FBB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F603B0F" w14:textId="77777777" w:rsidR="00D077E9" w:rsidRDefault="00D077E9" w:rsidP="00D077E9">
            <w:pPr>
              <w:rPr>
                <w:noProof/>
                <w:sz w:val="10"/>
                <w:szCs w:val="10"/>
              </w:rPr>
            </w:pPr>
          </w:p>
          <w:p w14:paraId="59C6A429" w14:textId="77777777" w:rsidR="00D077E9" w:rsidRDefault="00D077E9" w:rsidP="00D077E9">
            <w:pPr>
              <w:rPr>
                <w:noProof/>
                <w:sz w:val="10"/>
                <w:szCs w:val="10"/>
              </w:rPr>
            </w:pPr>
          </w:p>
          <w:p w14:paraId="3494A085" w14:textId="77777777" w:rsidR="00D077E9" w:rsidRDefault="00614D16" w:rsidP="00D077E9">
            <w:sdt>
              <w:sdtPr>
                <w:id w:val="-1740469667"/>
                <w:placeholder>
                  <w:docPart w:val="ACB7ABE966464710BCCA82B9898201BB"/>
                </w:placeholder>
                <w15:appearance w15:val="hidden"/>
              </w:sdtPr>
              <w:sdtEndPr/>
              <w:sdtContent>
                <w:r w:rsidR="00212F2F">
                  <w:t>Centennial College</w:t>
                </w:r>
              </w:sdtContent>
            </w:sdt>
          </w:p>
          <w:p w14:paraId="44DEF02C" w14:textId="06E7D93F" w:rsidR="00D077E9" w:rsidRDefault="00D077E9" w:rsidP="00D077E9">
            <w:r w:rsidRPr="00B231E5">
              <w:t>Authored by:</w:t>
            </w:r>
            <w:r>
              <w:t xml:space="preserve"> </w:t>
            </w:r>
            <w:sdt>
              <w:sdtPr>
                <w:alias w:val="Your Name"/>
                <w:tag w:val="Your Name"/>
                <w:id w:val="-180584491"/>
                <w:placeholder>
                  <w:docPart w:val="0028BB5A0D1446C79BC0B945ED7707CF"/>
                </w:placeholder>
                <w:dataBinding w:prefixMappings="xmlns:ns0='http://schemas.microsoft.com/office/2006/coverPageProps' " w:xpath="/ns0:CoverPageProperties[1]/ns0:CompanyFax[1]" w:storeItemID="{55AF091B-3C7A-41E3-B477-F2FDAA23CFDA}"/>
                <w15:appearance w15:val="hidden"/>
                <w:text w:multiLine="1"/>
              </w:sdtPr>
              <w:sdtEndPr/>
              <w:sdtContent>
                <w:r w:rsidR="00E56F5C">
                  <w:t xml:space="preserve">VAIBHAV PATEL </w:t>
                </w:r>
                <w:r w:rsidR="00212F2F">
                  <w:br/>
                  <w:t xml:space="preserve">Student ID: </w:t>
                </w:r>
                <w:r w:rsidR="00E56F5C">
                  <w:t xml:space="preserve">301213341 </w:t>
                </w:r>
              </w:sdtContent>
            </w:sdt>
          </w:p>
          <w:p w14:paraId="37B0AA5E" w14:textId="77777777" w:rsidR="00D077E9" w:rsidRPr="00D86945" w:rsidRDefault="00D077E9" w:rsidP="00D077E9">
            <w:pPr>
              <w:rPr>
                <w:noProof/>
                <w:sz w:val="10"/>
                <w:szCs w:val="10"/>
              </w:rPr>
            </w:pPr>
          </w:p>
        </w:tc>
      </w:tr>
    </w:tbl>
    <w:p w14:paraId="6DC48A13" w14:textId="77777777" w:rsidR="00D077E9" w:rsidRDefault="005B0AE3">
      <w:pPr>
        <w:spacing w:after="200"/>
      </w:pPr>
      <w:r>
        <w:rPr>
          <w:noProof/>
        </w:rPr>
        <w:drawing>
          <wp:anchor distT="0" distB="0" distL="114300" distR="114300" simplePos="0" relativeHeight="251663360" behindDoc="0" locked="0" layoutInCell="1" allowOverlap="1" wp14:anchorId="0C44BCE2" wp14:editId="440ED5C9">
            <wp:simplePos x="0" y="0"/>
            <wp:positionH relativeFrom="margin">
              <wp:align>right</wp:align>
            </wp:positionH>
            <wp:positionV relativeFrom="paragraph">
              <wp:posOffset>7042785</wp:posOffset>
            </wp:positionV>
            <wp:extent cx="932688" cy="932688"/>
            <wp:effectExtent l="0" t="0" r="1270" b="1270"/>
            <wp:wrapNone/>
            <wp:docPr id="10" name="Picture 10" descr="Image result for centenni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centennial colle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2688" cy="9326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082C55E4" wp14:editId="27E7C573">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C9C9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" fillcolor="#013a57 [2404]"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018E9A68" wp14:editId="56C6422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2417D"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27F1F3D7" w14:textId="77777777" w:rsidR="00D077E9" w:rsidRDefault="00212F2F" w:rsidP="00D077E9">
      <w:pPr>
        <w:pStyle w:val="Heading1"/>
      </w:pPr>
      <w: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10200"/>
      </w:tblGrid>
      <w:tr w:rsidR="00D077E9" w14:paraId="1571326E" w14:textId="77777777" w:rsidTr="00003C74">
        <w:trPr>
          <w:trHeight w:val="3546"/>
        </w:trPr>
        <w:tc>
          <w:tcPr>
            <w:tcW w:w="9999" w:type="dxa"/>
          </w:tcPr>
          <w:p w14:paraId="6B8B38D1" w14:textId="40241E4F" w:rsidR="00C01254" w:rsidRPr="00EB28C0" w:rsidRDefault="007F3061" w:rsidP="00C01254">
            <w:pPr>
              <w:pStyle w:val="Heading2"/>
              <w:rPr>
                <w:rFonts w:asciiTheme="majorHAnsi" w:hAnsiTheme="majorHAnsi" w:cstheme="majorHAnsi"/>
                <w:color w:val="0F0D29" w:themeColor="text1"/>
                <w:sz w:val="22"/>
                <w:szCs w:val="22"/>
              </w:rPr>
            </w:pPr>
            <w:r w:rsidRPr="00EB28C0">
              <w:rPr>
                <w:rFonts w:asciiTheme="majorHAnsi" w:hAnsiTheme="majorHAnsi" w:cstheme="majorHAnsi"/>
                <w:color w:val="0F0D29" w:themeColor="text1"/>
                <w:sz w:val="22"/>
                <w:szCs w:val="22"/>
              </w:rPr>
              <w:t xml:space="preserve">The </w:t>
            </w:r>
            <w:r w:rsidR="00551067" w:rsidRPr="00EB28C0">
              <w:rPr>
                <w:rFonts w:asciiTheme="majorHAnsi" w:hAnsiTheme="majorHAnsi" w:cstheme="majorHAnsi"/>
                <w:color w:val="0F0D29" w:themeColor="text1"/>
                <w:sz w:val="22"/>
                <w:szCs w:val="22"/>
              </w:rPr>
              <w:t>raspberry pi</w:t>
            </w:r>
            <w:r w:rsidRPr="00EB28C0">
              <w:rPr>
                <w:rFonts w:asciiTheme="majorHAnsi" w:hAnsiTheme="majorHAnsi" w:cstheme="majorHAnsi"/>
                <w:color w:val="0F0D29" w:themeColor="text1"/>
                <w:sz w:val="22"/>
                <w:szCs w:val="22"/>
              </w:rPr>
              <w:t xml:space="preserve"> is  popular single board </w:t>
            </w:r>
            <w:r w:rsidR="00551067" w:rsidRPr="00EB28C0">
              <w:rPr>
                <w:rFonts w:asciiTheme="majorHAnsi" w:hAnsiTheme="majorHAnsi" w:cstheme="majorHAnsi"/>
                <w:color w:val="0F0D29" w:themeColor="text1"/>
                <w:sz w:val="22"/>
                <w:szCs w:val="22"/>
              </w:rPr>
              <w:t>CPU, which</w:t>
            </w:r>
            <w:r w:rsidRPr="00EB28C0">
              <w:rPr>
                <w:rFonts w:asciiTheme="majorHAnsi" w:hAnsiTheme="majorHAnsi" w:cstheme="majorHAnsi"/>
                <w:color w:val="0F0D29" w:themeColor="text1"/>
                <w:sz w:val="22"/>
                <w:szCs w:val="22"/>
              </w:rPr>
              <w:t xml:space="preserve"> can be used in various range of projects. One of its feature is temperature sensor that can be accessed using </w:t>
            </w:r>
            <w:r w:rsidR="00551067" w:rsidRPr="00EB28C0">
              <w:rPr>
                <w:rFonts w:asciiTheme="majorHAnsi" w:hAnsiTheme="majorHAnsi" w:cstheme="majorHAnsi"/>
                <w:color w:val="0F0D29" w:themeColor="text1"/>
                <w:sz w:val="22"/>
                <w:szCs w:val="22"/>
              </w:rPr>
              <w:t>commands. In</w:t>
            </w:r>
            <w:r w:rsidRPr="00EB28C0">
              <w:rPr>
                <w:rFonts w:asciiTheme="majorHAnsi" w:hAnsiTheme="majorHAnsi" w:cstheme="majorHAnsi"/>
                <w:color w:val="0F0D29" w:themeColor="text1"/>
                <w:sz w:val="22"/>
                <w:szCs w:val="22"/>
              </w:rPr>
              <w:t xml:space="preserve"> this project we aim to use </w:t>
            </w:r>
            <w:r w:rsidR="00551067" w:rsidRPr="00EB28C0">
              <w:rPr>
                <w:rFonts w:asciiTheme="majorHAnsi" w:hAnsiTheme="majorHAnsi" w:cstheme="majorHAnsi"/>
                <w:color w:val="0F0D29" w:themeColor="text1"/>
                <w:sz w:val="22"/>
                <w:szCs w:val="22"/>
              </w:rPr>
              <w:t>raspberry pi</w:t>
            </w:r>
            <w:r w:rsidRPr="00EB28C0">
              <w:rPr>
                <w:rFonts w:asciiTheme="majorHAnsi" w:hAnsiTheme="majorHAnsi" w:cstheme="majorHAnsi"/>
                <w:color w:val="0F0D29" w:themeColor="text1"/>
                <w:sz w:val="22"/>
                <w:szCs w:val="22"/>
              </w:rPr>
              <w:t xml:space="preserve"> 3 ‘s temperature sensor to generate </w:t>
            </w:r>
            <w:r w:rsidR="00551067" w:rsidRPr="00EB28C0">
              <w:rPr>
                <w:rFonts w:asciiTheme="majorHAnsi" w:hAnsiTheme="majorHAnsi" w:cstheme="majorHAnsi"/>
                <w:color w:val="0F0D29" w:themeColor="text1"/>
                <w:sz w:val="22"/>
                <w:szCs w:val="22"/>
              </w:rPr>
              <w:t>information and it is uploaded to the AWS cloud. We are using online  service in this project which is AMAZON WEB SERVICE(AWS) IOT.</w:t>
            </w:r>
          </w:p>
          <w:p w14:paraId="6AE4C7A8" w14:textId="77777777" w:rsidR="00C01254" w:rsidRDefault="00C01254" w:rsidP="00C01254">
            <w:pPr>
              <w:pStyle w:val="Heading1"/>
            </w:pPr>
            <w:r>
              <w:t>Problem Statement</w:t>
            </w:r>
          </w:p>
          <w:p w14:paraId="2BDE9855" w14:textId="1A540F33" w:rsidR="00C9636E" w:rsidRPr="00C9636E" w:rsidRDefault="00C9636E" w:rsidP="00EB28C0">
            <w:pPr>
              <w:pStyle w:val="Heading1"/>
              <w:jc w:val="both"/>
              <w:rPr>
                <w:b w:val="0"/>
                <w:bCs/>
                <w:sz w:val="22"/>
                <w:szCs w:val="22"/>
              </w:rPr>
            </w:pPr>
            <w:r w:rsidRPr="00C9636E">
              <w:rPr>
                <w:b w:val="0"/>
                <w:bCs/>
                <w:sz w:val="22"/>
                <w:szCs w:val="22"/>
              </w:rPr>
              <w:t>The problem that we addressing in this project is need to monitor the temperature of  a particular environment and store that information</w:t>
            </w:r>
            <w:r>
              <w:rPr>
                <w:b w:val="0"/>
                <w:bCs/>
                <w:sz w:val="22"/>
                <w:szCs w:val="22"/>
              </w:rPr>
              <w:t xml:space="preserve"> </w:t>
            </w:r>
            <w:r w:rsidRPr="00C9636E">
              <w:rPr>
                <w:b w:val="0"/>
                <w:bCs/>
                <w:sz w:val="22"/>
                <w:szCs w:val="22"/>
              </w:rPr>
              <w:t>at</w:t>
            </w:r>
            <w:r w:rsidR="00EB28C0">
              <w:rPr>
                <w:b w:val="0"/>
                <w:bCs/>
                <w:sz w:val="22"/>
                <w:szCs w:val="22"/>
              </w:rPr>
              <w:t xml:space="preserve">  </w:t>
            </w:r>
            <w:r w:rsidRPr="00C9636E">
              <w:rPr>
                <w:b w:val="0"/>
                <w:bCs/>
                <w:sz w:val="22"/>
                <w:szCs w:val="22"/>
              </w:rPr>
              <w:t>one</w:t>
            </w:r>
            <w:r w:rsidR="00EB28C0">
              <w:rPr>
                <w:b w:val="0"/>
                <w:bCs/>
                <w:sz w:val="22"/>
                <w:szCs w:val="22"/>
              </w:rPr>
              <w:t xml:space="preserve"> </w:t>
            </w:r>
            <w:r w:rsidRPr="00C9636E">
              <w:rPr>
                <w:b w:val="0"/>
                <w:bCs/>
                <w:sz w:val="22"/>
                <w:szCs w:val="22"/>
              </w:rPr>
              <w:t>location</w:t>
            </w:r>
            <w:r w:rsidR="00EB28C0">
              <w:rPr>
                <w:b w:val="0"/>
                <w:bCs/>
                <w:sz w:val="22"/>
                <w:szCs w:val="22"/>
              </w:rPr>
              <w:t>. This information can be used for a variety of purposes, such as to monitor temperature of food storage, warehouses, server room etc. Tradition temperature monitoring methods can be expensive, time consuming and required specialized equipment but in this project we are using raspberry pi ,which has built-in temperature sensor and cloud computing features provides an affordable and accessible solution.</w:t>
            </w:r>
            <w:r w:rsidRPr="00C9636E">
              <w:rPr>
                <w:b w:val="0"/>
                <w:bCs/>
                <w:sz w:val="22"/>
                <w:szCs w:val="22"/>
              </w:rPr>
              <w:t xml:space="preserve">                                                                                                                                                </w:t>
            </w:r>
          </w:p>
          <w:p w14:paraId="01F7AB3F" w14:textId="17D53F29" w:rsidR="00C9636E" w:rsidRPr="00C9636E" w:rsidRDefault="00C9636E" w:rsidP="00C01254">
            <w:pPr>
              <w:pStyle w:val="Heading1"/>
              <w:rPr>
                <w:sz w:val="24"/>
                <w:szCs w:val="24"/>
              </w:rPr>
            </w:pPr>
          </w:p>
        </w:tc>
      </w:tr>
      <w:tr w:rsidR="00DF027C" w14:paraId="229C916A" w14:textId="77777777" w:rsidTr="00003C74">
        <w:trPr>
          <w:trHeight w:val="5931"/>
        </w:trPr>
        <w:tc>
          <w:tcPr>
            <w:tcW w:w="9999" w:type="dxa"/>
          </w:tcPr>
          <w:p w14:paraId="6A7993A9" w14:textId="5D52CE3C" w:rsidR="00DF027C" w:rsidRDefault="00DF027C" w:rsidP="00C9636E">
            <w:pPr>
              <w:pStyle w:val="EmphasisText"/>
              <w:rPr>
                <w:i/>
                <w:sz w:val="36"/>
              </w:rPr>
            </w:pPr>
          </w:p>
          <w:p w14:paraId="098E0959" w14:textId="34DB5968" w:rsidR="00C01254" w:rsidRDefault="00C01254" w:rsidP="00CE0B7C">
            <w:pPr>
              <w:pStyle w:val="Heading1"/>
            </w:pPr>
            <w:r>
              <w:t>Proposed Solution</w:t>
            </w:r>
          </w:p>
          <w:p w14:paraId="2EB5E5D9" w14:textId="074C0DC7" w:rsidR="005C1F5C" w:rsidRDefault="005C1F5C" w:rsidP="00CE0B7C">
            <w:pPr>
              <w:pStyle w:val="Heading1"/>
              <w:rPr>
                <w:b w:val="0"/>
                <w:bCs/>
                <w:sz w:val="22"/>
                <w:szCs w:val="22"/>
              </w:rPr>
            </w:pPr>
            <w:r>
              <w:rPr>
                <w:b w:val="0"/>
                <w:bCs/>
                <w:sz w:val="22"/>
                <w:szCs w:val="22"/>
              </w:rPr>
              <w:t>The aim of this project was to use in built temperature sensor of raspberry pi to generate temperature data of particular room and device and upload it to amazon web services for analysis.</w:t>
            </w:r>
            <w:r w:rsidR="001832F9">
              <w:rPr>
                <w:b w:val="0"/>
                <w:bCs/>
                <w:sz w:val="22"/>
                <w:szCs w:val="22"/>
              </w:rPr>
              <w:t xml:space="preserve"> </w:t>
            </w:r>
            <w:r>
              <w:rPr>
                <w:b w:val="0"/>
                <w:bCs/>
                <w:sz w:val="22"/>
                <w:szCs w:val="22"/>
              </w:rPr>
              <w:t>The proposed solution involved the following steps:</w:t>
            </w:r>
          </w:p>
          <w:p w14:paraId="27E4C828" w14:textId="140BA9B3" w:rsidR="005C1F5C" w:rsidRDefault="005C1F5C" w:rsidP="00CE0B7C">
            <w:pPr>
              <w:pStyle w:val="Heading1"/>
              <w:rPr>
                <w:b w:val="0"/>
                <w:bCs/>
                <w:sz w:val="22"/>
                <w:szCs w:val="22"/>
              </w:rPr>
            </w:pPr>
            <w:r>
              <w:rPr>
                <w:b w:val="0"/>
                <w:bCs/>
                <w:sz w:val="22"/>
                <w:szCs w:val="22"/>
              </w:rPr>
              <w:t>1.Connect raspberry pi &gt;&gt; open terminal &gt;&gt; install AWSIoTpythonSDK&gt;&gt;create python script which read data from temperature sensor of raspberry pi</w:t>
            </w:r>
            <w:r w:rsidR="001832F9">
              <w:rPr>
                <w:b w:val="0"/>
                <w:bCs/>
                <w:sz w:val="22"/>
                <w:szCs w:val="22"/>
              </w:rPr>
              <w:t>.</w:t>
            </w:r>
          </w:p>
          <w:p w14:paraId="470D1CDF" w14:textId="0BB93050" w:rsidR="001832F9" w:rsidRDefault="001832F9" w:rsidP="00CE0B7C">
            <w:pPr>
              <w:pStyle w:val="Heading1"/>
              <w:rPr>
                <w:b w:val="0"/>
                <w:bCs/>
                <w:sz w:val="22"/>
                <w:szCs w:val="22"/>
              </w:rPr>
            </w:pPr>
            <w:r>
              <w:rPr>
                <w:b w:val="0"/>
                <w:bCs/>
                <w:sz w:val="22"/>
                <w:szCs w:val="22"/>
              </w:rPr>
              <w:t>2.create AWS account &gt;&gt; use service AWS IoT Core &gt;&gt;create things&gt;&gt;create policies and download certificate&gt;&gt;attach policies and certificate &gt;&gt;use  mqttclient service&gt;&gt;use publish in mqttserverclient.</w:t>
            </w:r>
          </w:p>
          <w:p w14:paraId="588371A7" w14:textId="2E2A9112" w:rsidR="001832F9" w:rsidRPr="005C1F5C" w:rsidRDefault="001832F9" w:rsidP="00CE0B7C">
            <w:pPr>
              <w:pStyle w:val="Heading1"/>
              <w:rPr>
                <w:b w:val="0"/>
                <w:bCs/>
                <w:sz w:val="22"/>
                <w:szCs w:val="22"/>
              </w:rPr>
            </w:pPr>
            <w:r>
              <w:rPr>
                <w:b w:val="0"/>
                <w:bCs/>
                <w:sz w:val="22"/>
                <w:szCs w:val="22"/>
              </w:rPr>
              <w:t>3.observe temperature of  area and device</w:t>
            </w:r>
          </w:p>
          <w:p w14:paraId="057372D8" w14:textId="5F51EF09" w:rsidR="00CE0B7C" w:rsidRDefault="00CE0B7C" w:rsidP="00CE0B7C">
            <w:pPr>
              <w:pStyle w:val="Heading1"/>
            </w:pPr>
          </w:p>
          <w:p w14:paraId="4E33DFB7" w14:textId="77777777" w:rsidR="001832F9" w:rsidRDefault="001832F9" w:rsidP="00CE0B7C">
            <w:pPr>
              <w:pStyle w:val="Heading1"/>
            </w:pPr>
          </w:p>
          <w:p w14:paraId="7742FF70" w14:textId="77777777" w:rsidR="00C01254" w:rsidRDefault="00C01254" w:rsidP="00C01254">
            <w:pPr>
              <w:pStyle w:val="Content"/>
            </w:pPr>
          </w:p>
          <w:p w14:paraId="5522BB7F" w14:textId="2993E8C6" w:rsidR="00DF027C" w:rsidRDefault="00212F2F" w:rsidP="00823D48">
            <w:pPr>
              <w:pStyle w:val="Heading1"/>
            </w:pPr>
            <w:r>
              <w:lastRenderedPageBreak/>
              <w:t>Block Diagram</w:t>
            </w:r>
            <w:r w:rsidR="00823D48">
              <w:t xml:space="preserve"> and Implementation</w:t>
            </w:r>
          </w:p>
          <w:p w14:paraId="324FFAB1" w14:textId="73D900F4" w:rsidR="00212F2F" w:rsidRDefault="00FD3C66" w:rsidP="00212F2F">
            <w:pPr>
              <w:pStyle w:val="Content"/>
            </w:pPr>
            <w:r>
              <w:rPr>
                <w:noProof/>
              </w:rPr>
              <mc:AlternateContent>
                <mc:Choice Requires="wps">
                  <w:drawing>
                    <wp:anchor distT="0" distB="0" distL="114300" distR="114300" simplePos="0" relativeHeight="251658239" behindDoc="0" locked="0" layoutInCell="1" allowOverlap="1" wp14:anchorId="6706818E" wp14:editId="5FBD4F5F">
                      <wp:simplePos x="0" y="0"/>
                      <wp:positionH relativeFrom="column">
                        <wp:posOffset>-404495</wp:posOffset>
                      </wp:positionH>
                      <wp:positionV relativeFrom="paragraph">
                        <wp:posOffset>149860</wp:posOffset>
                      </wp:positionV>
                      <wp:extent cx="6915150" cy="4133850"/>
                      <wp:effectExtent l="0" t="0" r="19050" b="19050"/>
                      <wp:wrapNone/>
                      <wp:docPr id="32" name="Rectangle: Rounded Corners 32"/>
                      <wp:cNvGraphicFramePr/>
                      <a:graphic xmlns:a="http://schemas.openxmlformats.org/drawingml/2006/main">
                        <a:graphicData uri="http://schemas.microsoft.com/office/word/2010/wordprocessingShape">
                          <wps:wsp>
                            <wps:cNvSpPr/>
                            <wps:spPr>
                              <a:xfrm>
                                <a:off x="0" y="0"/>
                                <a:ext cx="6915150" cy="413385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74BA00" id="Rectangle: Rounded Corners 32" o:spid="_x0000_s1026" style="position:absolute;margin-left:-31.85pt;margin-top:11.8pt;width:544.5pt;height:325.5pt;z-index:25165823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" fillcolor="white [3201]" strokecolor="#0f0d29 [3200]" strokeweight="2pt"/>
                  </w:pict>
                </mc:Fallback>
              </mc:AlternateContent>
            </w:r>
          </w:p>
          <w:p w14:paraId="0A1DDCDD" w14:textId="4C91ABF5" w:rsidR="003C6941" w:rsidRDefault="003C6941" w:rsidP="00212F2F">
            <w:pPr>
              <w:pStyle w:val="Content"/>
            </w:pPr>
          </w:p>
          <w:p w14:paraId="66C449C1" w14:textId="3D32264B" w:rsidR="003C6941" w:rsidRDefault="00FD3C66" w:rsidP="00212F2F">
            <w:pPr>
              <w:pStyle w:val="Content"/>
            </w:pPr>
            <w:r>
              <w:t xml:space="preserve">  </w:t>
            </w:r>
          </w:p>
          <w:p w14:paraId="404A6589" w14:textId="53C44963" w:rsidR="003C6941" w:rsidRDefault="003C6941" w:rsidP="00212F2F">
            <w:pPr>
              <w:pStyle w:val="Content"/>
            </w:pPr>
            <w:r>
              <w:rPr>
                <w:noProof/>
              </w:rPr>
              <mc:AlternateContent>
                <mc:Choice Requires="wps">
                  <w:drawing>
                    <wp:anchor distT="0" distB="0" distL="114300" distR="114300" simplePos="0" relativeHeight="251665408" behindDoc="0" locked="0" layoutInCell="1" allowOverlap="1" wp14:anchorId="37D44FF3" wp14:editId="2A979287">
                      <wp:simplePos x="0" y="0"/>
                      <wp:positionH relativeFrom="column">
                        <wp:posOffset>231140</wp:posOffset>
                      </wp:positionH>
                      <wp:positionV relativeFrom="paragraph">
                        <wp:posOffset>137795</wp:posOffset>
                      </wp:positionV>
                      <wp:extent cx="1975449" cy="2432649"/>
                      <wp:effectExtent l="0" t="0" r="25400" b="25400"/>
                      <wp:wrapNone/>
                      <wp:docPr id="2037751851" name="Rectangle: Rounded Corners 1"/>
                      <wp:cNvGraphicFramePr/>
                      <a:graphic xmlns:a="http://schemas.openxmlformats.org/drawingml/2006/main">
                        <a:graphicData uri="http://schemas.microsoft.com/office/word/2010/wordprocessingShape">
                          <wps:wsp>
                            <wps:cNvSpPr/>
                            <wps:spPr>
                              <a:xfrm>
                                <a:off x="0" y="0"/>
                                <a:ext cx="1975449" cy="2432649"/>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120873" w14:textId="6BCDC85C" w:rsidR="003C6941" w:rsidRDefault="003C6941" w:rsidP="003C6941">
                                  <w:pPr>
                                    <w:jc w:val="center"/>
                                  </w:pPr>
                                  <w:r>
                                    <w:rPr>
                                      <w:noProof/>
                                    </w:rPr>
                                    <w:drawing>
                                      <wp:inline distT="0" distB="0" distL="0" distR="0" wp14:anchorId="089AEBD2" wp14:editId="629D91C1">
                                        <wp:extent cx="823112" cy="992038"/>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5084" cy="1018519"/>
                                                </a:xfrm>
                                                <a:prstGeom prst="rect">
                                                  <a:avLst/>
                                                </a:prstGeom>
                                                <a:noFill/>
                                                <a:ln>
                                                  <a:noFill/>
                                                </a:ln>
                                              </pic:spPr>
                                            </pic:pic>
                                          </a:graphicData>
                                        </a:graphic>
                                      </wp:inline>
                                    </w:drawing>
                                  </w:r>
                                </w:p>
                                <w:p w14:paraId="2195BBD1" w14:textId="5A41EADB" w:rsidR="003C6941" w:rsidRDefault="003C6941" w:rsidP="003C6941">
                                  <w:pPr>
                                    <w:jc w:val="center"/>
                                  </w:pPr>
                                  <w:r>
                                    <w:rPr>
                                      <w:noProof/>
                                    </w:rPr>
                                    <w:drawing>
                                      <wp:inline distT="0" distB="0" distL="0" distR="0" wp14:anchorId="0BECEDD0" wp14:editId="7805ED5B">
                                        <wp:extent cx="681487" cy="605172"/>
                                        <wp:effectExtent l="0" t="0" r="4445" b="4445"/>
                                        <wp:docPr id="34" name="Picture 3" descr="Thermometer icon or temperature symbol, vector and illustration 5227483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mometer icon or temperature symbol, vector and illustration 5227483  Vector Art at Vecteez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878" cy="617951"/>
                                                </a:xfrm>
                                                <a:prstGeom prst="rect">
                                                  <a:avLst/>
                                                </a:prstGeom>
                                                <a:noFill/>
                                                <a:ln>
                                                  <a:noFill/>
                                                </a:ln>
                                              </pic:spPr>
                                            </pic:pic>
                                          </a:graphicData>
                                        </a:graphic>
                                      </wp:inline>
                                    </w:drawing>
                                  </w:r>
                                </w:p>
                                <w:p w14:paraId="5AB8E3AA" w14:textId="20475FCE" w:rsidR="003C6941" w:rsidRDefault="003C6941" w:rsidP="003C6941">
                                  <w:r>
                                    <w:t>Raspberry pi In-</w:t>
                                  </w:r>
                                  <w:proofErr w:type="spellStart"/>
                                  <w:r>
                                    <w:t>buit</w:t>
                                  </w:r>
                                  <w:proofErr w:type="spellEnd"/>
                                  <w:r>
                                    <w:t xml:space="preserve"> 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44FF3" id="Rectangle: Rounded Corners 1" o:spid="_x0000_s1027" style="position:absolute;margin-left:18.2pt;margin-top:10.85pt;width:155.55pt;height:19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" fillcolor="white [3212]" strokecolor="#012639 [1604]" strokeweight="2pt">
                      <v:textbox>
                        <w:txbxContent>
                          <w:p w14:paraId="24120873" w14:textId="6BCDC85C" w:rsidR="003C6941" w:rsidRDefault="003C6941" w:rsidP="003C6941">
                            <w:pPr>
                              <w:jc w:val="center"/>
                            </w:pPr>
                            <w:r>
                              <w:rPr>
                                <w:noProof/>
                              </w:rPr>
                              <w:drawing>
                                <wp:inline distT="0" distB="0" distL="0" distR="0" wp14:anchorId="089AEBD2" wp14:editId="629D91C1">
                                  <wp:extent cx="823112" cy="992038"/>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5084" cy="1018519"/>
                                          </a:xfrm>
                                          <a:prstGeom prst="rect">
                                            <a:avLst/>
                                          </a:prstGeom>
                                          <a:noFill/>
                                          <a:ln>
                                            <a:noFill/>
                                          </a:ln>
                                        </pic:spPr>
                                      </pic:pic>
                                    </a:graphicData>
                                  </a:graphic>
                                </wp:inline>
                              </w:drawing>
                            </w:r>
                          </w:p>
                          <w:p w14:paraId="2195BBD1" w14:textId="5A41EADB" w:rsidR="003C6941" w:rsidRDefault="003C6941" w:rsidP="003C6941">
                            <w:pPr>
                              <w:jc w:val="center"/>
                            </w:pPr>
                            <w:r>
                              <w:rPr>
                                <w:noProof/>
                              </w:rPr>
                              <w:drawing>
                                <wp:inline distT="0" distB="0" distL="0" distR="0" wp14:anchorId="0BECEDD0" wp14:editId="7805ED5B">
                                  <wp:extent cx="681487" cy="605172"/>
                                  <wp:effectExtent l="0" t="0" r="4445" b="4445"/>
                                  <wp:docPr id="34" name="Picture 3" descr="Thermometer icon or temperature symbol, vector and illustration 5227483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mometer icon or temperature symbol, vector and illustration 5227483  Vector Art at Vectee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878" cy="617951"/>
                                          </a:xfrm>
                                          <a:prstGeom prst="rect">
                                            <a:avLst/>
                                          </a:prstGeom>
                                          <a:noFill/>
                                          <a:ln>
                                            <a:noFill/>
                                          </a:ln>
                                        </pic:spPr>
                                      </pic:pic>
                                    </a:graphicData>
                                  </a:graphic>
                                </wp:inline>
                              </w:drawing>
                            </w:r>
                          </w:p>
                          <w:p w14:paraId="5AB8E3AA" w14:textId="20475FCE" w:rsidR="003C6941" w:rsidRDefault="003C6941" w:rsidP="003C6941">
                            <w:r>
                              <w:t>Raspberry pi In-</w:t>
                            </w:r>
                            <w:proofErr w:type="spellStart"/>
                            <w:r>
                              <w:t>buit</w:t>
                            </w:r>
                            <w:proofErr w:type="spellEnd"/>
                            <w:r>
                              <w:t xml:space="preserve"> temperature sensor</w:t>
                            </w:r>
                          </w:p>
                        </w:txbxContent>
                      </v:textbox>
                    </v:roundrect>
                  </w:pict>
                </mc:Fallback>
              </mc:AlternateContent>
            </w:r>
          </w:p>
          <w:p w14:paraId="2951E2A0" w14:textId="77557E11" w:rsidR="003C6941" w:rsidRDefault="003C6941" w:rsidP="00212F2F">
            <w:pPr>
              <w:pStyle w:val="Content"/>
            </w:pPr>
            <w:r>
              <w:rPr>
                <w:noProof/>
              </w:rPr>
              <mc:AlternateContent>
                <mc:Choice Requires="wps">
                  <w:drawing>
                    <wp:anchor distT="0" distB="0" distL="114300" distR="114300" simplePos="0" relativeHeight="251667456" behindDoc="0" locked="0" layoutInCell="1" allowOverlap="1" wp14:anchorId="060FCCDF" wp14:editId="21AEFB9D">
                      <wp:simplePos x="0" y="0"/>
                      <wp:positionH relativeFrom="column">
                        <wp:posOffset>2971800</wp:posOffset>
                      </wp:positionH>
                      <wp:positionV relativeFrom="paragraph">
                        <wp:posOffset>50800</wp:posOffset>
                      </wp:positionV>
                      <wp:extent cx="3295291" cy="2329132"/>
                      <wp:effectExtent l="0" t="0" r="19685" b="14605"/>
                      <wp:wrapNone/>
                      <wp:docPr id="603777520" name="Rectangle: Rounded Corners 5"/>
                      <wp:cNvGraphicFramePr/>
                      <a:graphic xmlns:a="http://schemas.openxmlformats.org/drawingml/2006/main">
                        <a:graphicData uri="http://schemas.microsoft.com/office/word/2010/wordprocessingShape">
                          <wps:wsp>
                            <wps:cNvSpPr/>
                            <wps:spPr>
                              <a:xfrm>
                                <a:off x="0" y="0"/>
                                <a:ext cx="3295291" cy="232913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E5B40C" w14:textId="1371D794" w:rsidR="003C6941" w:rsidRDefault="003C6941" w:rsidP="003C6941">
                                  <w:pPr>
                                    <w:rPr>
                                      <w:noProof/>
                                    </w:rPr>
                                  </w:pPr>
                                  <w:r w:rsidRPr="003C6941">
                                    <w:rPr>
                                      <w:noProof/>
                                    </w:rPr>
                                    <w:drawing>
                                      <wp:inline distT="0" distB="0" distL="0" distR="0" wp14:anchorId="5D99120C" wp14:editId="639F2CE3">
                                        <wp:extent cx="908940" cy="681487"/>
                                        <wp:effectExtent l="0" t="0" r="0" b="0"/>
                                        <wp:docPr id="35" name="Picture 6" descr="AWS IoT Data Ingestion Simplified 101: The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IoT Data Ingestion Simplified 101: The Complete Gu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0583" cy="690217"/>
                                                </a:xfrm>
                                                <a:prstGeom prst="rect">
                                                  <a:avLst/>
                                                </a:prstGeom>
                                                <a:noFill/>
                                                <a:ln>
                                                  <a:noFill/>
                                                </a:ln>
                                              </pic:spPr>
                                            </pic:pic>
                                          </a:graphicData>
                                        </a:graphic>
                                      </wp:inline>
                                    </w:drawing>
                                  </w:r>
                                  <w:r>
                                    <w:rPr>
                                      <w:noProof/>
                                    </w:rPr>
                                    <w:t xml:space="preserve">   </w:t>
                                  </w:r>
                                  <w:r>
                                    <w:rPr>
                                      <w:noProof/>
                                    </w:rPr>
                                    <w:drawing>
                                      <wp:inline distT="0" distB="0" distL="0" distR="0" wp14:anchorId="082455C9" wp14:editId="5D460006">
                                        <wp:extent cx="1466491" cy="774700"/>
                                        <wp:effectExtent l="0" t="0" r="635" b="6350"/>
                                        <wp:docPr id="36" name="Picture 7" descr="How to create static IP for AWS IoT Core | Web3 News &amp; Blogging Website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static IP for AWS IoT Core | Web3 News &amp; Blogging Website —  20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2110" cy="835778"/>
                                                </a:xfrm>
                                                <a:prstGeom prst="rect">
                                                  <a:avLst/>
                                                </a:prstGeom>
                                                <a:noFill/>
                                                <a:ln>
                                                  <a:noFill/>
                                                </a:ln>
                                              </pic:spPr>
                                            </pic:pic>
                                          </a:graphicData>
                                        </a:graphic>
                                      </wp:inline>
                                    </w:drawing>
                                  </w:r>
                                </w:p>
                                <w:p w14:paraId="737BCF8D" w14:textId="77777777" w:rsidR="003C6941" w:rsidRDefault="003C6941" w:rsidP="003C6941">
                                  <w:pPr>
                                    <w:rPr>
                                      <w:noProof/>
                                    </w:rPr>
                                  </w:pPr>
                                </w:p>
                                <w:p w14:paraId="0BC5331C" w14:textId="777A2AD9" w:rsidR="003C6941" w:rsidRDefault="003C6941" w:rsidP="003C6941">
                                  <w:pPr>
                                    <w:jc w:val="center"/>
                                  </w:pPr>
                                  <w:r>
                                    <w:rPr>
                                      <w:noProof/>
                                    </w:rPr>
                                    <w:t>AWS IOT AMAZON WEB SERVICE</w:t>
                                  </w:r>
                                  <w:r>
                                    <w:rPr>
                                      <w:noProof/>
                                    </w:rPr>
                                    <w:br/>
                                    <w:t>MQTT TEST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FCCDF" id="Rectangle: Rounded Corners 5" o:spid="_x0000_s1028" style="position:absolute;margin-left:234pt;margin-top:4pt;width:259.45pt;height:183.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" fillcolor="white [3212]" strokecolor="#012639 [1604]" strokeweight="2pt">
                      <v:textbox>
                        <w:txbxContent>
                          <w:p w14:paraId="68E5B40C" w14:textId="1371D794" w:rsidR="003C6941" w:rsidRDefault="003C6941" w:rsidP="003C6941">
                            <w:pPr>
                              <w:rPr>
                                <w:noProof/>
                              </w:rPr>
                            </w:pPr>
                            <w:r w:rsidRPr="003C6941">
                              <w:rPr>
                                <w:noProof/>
                              </w:rPr>
                              <w:drawing>
                                <wp:inline distT="0" distB="0" distL="0" distR="0" wp14:anchorId="5D99120C" wp14:editId="639F2CE3">
                                  <wp:extent cx="908940" cy="681487"/>
                                  <wp:effectExtent l="0" t="0" r="0" b="0"/>
                                  <wp:docPr id="35" name="Picture 6" descr="AWS IoT Data Ingestion Simplified 101: The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IoT Data Ingestion Simplified 101: The Complete Gu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0583" cy="690217"/>
                                          </a:xfrm>
                                          <a:prstGeom prst="rect">
                                            <a:avLst/>
                                          </a:prstGeom>
                                          <a:noFill/>
                                          <a:ln>
                                            <a:noFill/>
                                          </a:ln>
                                        </pic:spPr>
                                      </pic:pic>
                                    </a:graphicData>
                                  </a:graphic>
                                </wp:inline>
                              </w:drawing>
                            </w:r>
                            <w:r>
                              <w:rPr>
                                <w:noProof/>
                              </w:rPr>
                              <w:t xml:space="preserve">   </w:t>
                            </w:r>
                            <w:r>
                              <w:rPr>
                                <w:noProof/>
                              </w:rPr>
                              <w:drawing>
                                <wp:inline distT="0" distB="0" distL="0" distR="0" wp14:anchorId="082455C9" wp14:editId="5D460006">
                                  <wp:extent cx="1466491" cy="774700"/>
                                  <wp:effectExtent l="0" t="0" r="635" b="6350"/>
                                  <wp:docPr id="36" name="Picture 7" descr="How to create static IP for AWS IoT Core | Web3 News &amp; Blogging Website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static IP for AWS IoT Core | Web3 News &amp; Blogging Website —  20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2110" cy="835778"/>
                                          </a:xfrm>
                                          <a:prstGeom prst="rect">
                                            <a:avLst/>
                                          </a:prstGeom>
                                          <a:noFill/>
                                          <a:ln>
                                            <a:noFill/>
                                          </a:ln>
                                        </pic:spPr>
                                      </pic:pic>
                                    </a:graphicData>
                                  </a:graphic>
                                </wp:inline>
                              </w:drawing>
                            </w:r>
                          </w:p>
                          <w:p w14:paraId="737BCF8D" w14:textId="77777777" w:rsidR="003C6941" w:rsidRDefault="003C6941" w:rsidP="003C6941">
                            <w:pPr>
                              <w:rPr>
                                <w:noProof/>
                              </w:rPr>
                            </w:pPr>
                          </w:p>
                          <w:p w14:paraId="0BC5331C" w14:textId="777A2AD9" w:rsidR="003C6941" w:rsidRDefault="003C6941" w:rsidP="003C6941">
                            <w:pPr>
                              <w:jc w:val="center"/>
                            </w:pPr>
                            <w:r>
                              <w:rPr>
                                <w:noProof/>
                              </w:rPr>
                              <w:t>AWS IOT AMAZON WEB SERVICE</w:t>
                            </w:r>
                            <w:r>
                              <w:rPr>
                                <w:noProof/>
                              </w:rPr>
                              <w:br/>
                              <w:t>MQTT TEST CLIENT</w:t>
                            </w:r>
                          </w:p>
                        </w:txbxContent>
                      </v:textbox>
                    </v:roundrect>
                  </w:pict>
                </mc:Fallback>
              </mc:AlternateContent>
            </w:r>
          </w:p>
          <w:p w14:paraId="70CCC821" w14:textId="4A551008" w:rsidR="003C6941" w:rsidRDefault="003C6941" w:rsidP="00212F2F">
            <w:pPr>
              <w:pStyle w:val="Content"/>
            </w:pPr>
          </w:p>
          <w:p w14:paraId="0E47718E" w14:textId="5987DCE0" w:rsidR="003C6941" w:rsidRDefault="00FD3C66" w:rsidP="00212F2F">
            <w:pPr>
              <w:pStyle w:val="Content"/>
            </w:pPr>
            <w:r>
              <w:rPr>
                <w:noProof/>
              </w:rPr>
              <mc:AlternateContent>
                <mc:Choice Requires="wps">
                  <w:drawing>
                    <wp:anchor distT="0" distB="0" distL="114300" distR="114300" simplePos="0" relativeHeight="251668480" behindDoc="0" locked="0" layoutInCell="1" allowOverlap="1" wp14:anchorId="7BD340CA" wp14:editId="1B22473E">
                      <wp:simplePos x="0" y="0"/>
                      <wp:positionH relativeFrom="column">
                        <wp:posOffset>2449513</wp:posOffset>
                      </wp:positionH>
                      <wp:positionV relativeFrom="page">
                        <wp:posOffset>2265618</wp:posOffset>
                      </wp:positionV>
                      <wp:extent cx="336550" cy="760403"/>
                      <wp:effectExtent l="35877" t="59373" r="0" b="42227"/>
                      <wp:wrapNone/>
                      <wp:docPr id="1216047840" name="Arrow: Up-Down 8"/>
                      <wp:cNvGraphicFramePr/>
                      <a:graphic xmlns:a="http://schemas.openxmlformats.org/drawingml/2006/main">
                        <a:graphicData uri="http://schemas.microsoft.com/office/word/2010/wordprocessingShape">
                          <wps:wsp>
                            <wps:cNvSpPr/>
                            <wps:spPr>
                              <a:xfrm rot="5219189">
                                <a:off x="0" y="0"/>
                                <a:ext cx="336550" cy="76040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072C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8" o:spid="_x0000_s1026" type="#_x0000_t70" style="position:absolute;margin-left:192.9pt;margin-top:178.4pt;width:26.5pt;height:59.85pt;rotation:570074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" adj=",4780" fillcolor="#024f75 [3204]" strokecolor="#012639 [1604]" strokeweight="2pt">
                      <w10:wrap anchory="page"/>
                    </v:shape>
                  </w:pict>
                </mc:Fallback>
              </mc:AlternateContent>
            </w:r>
          </w:p>
          <w:p w14:paraId="460895A8" w14:textId="0D498BE1" w:rsidR="003C6941" w:rsidRDefault="003C6941" w:rsidP="00212F2F">
            <w:pPr>
              <w:pStyle w:val="Content"/>
            </w:pPr>
          </w:p>
          <w:p w14:paraId="199DB353" w14:textId="0E6F3AA3" w:rsidR="003C6941" w:rsidRDefault="003C6941" w:rsidP="00212F2F">
            <w:pPr>
              <w:pStyle w:val="Content"/>
            </w:pPr>
          </w:p>
          <w:p w14:paraId="493708B5" w14:textId="028C8684" w:rsidR="003C6941" w:rsidRDefault="003C6941" w:rsidP="00212F2F">
            <w:pPr>
              <w:pStyle w:val="Content"/>
            </w:pPr>
          </w:p>
          <w:p w14:paraId="7C211CDF" w14:textId="79E0700D" w:rsidR="003C6941" w:rsidRDefault="003C6941" w:rsidP="00212F2F">
            <w:pPr>
              <w:pStyle w:val="Content"/>
            </w:pPr>
          </w:p>
          <w:p w14:paraId="294878B2" w14:textId="77777777" w:rsidR="003C6941" w:rsidRDefault="003C6941" w:rsidP="00212F2F">
            <w:pPr>
              <w:pStyle w:val="Content"/>
            </w:pPr>
          </w:p>
          <w:p w14:paraId="478DBBAB" w14:textId="77777777" w:rsidR="003C6941" w:rsidRDefault="003C6941" w:rsidP="00212F2F">
            <w:pPr>
              <w:pStyle w:val="Content"/>
            </w:pPr>
          </w:p>
          <w:p w14:paraId="01EBF466" w14:textId="77777777" w:rsidR="003C6941" w:rsidRDefault="003C6941" w:rsidP="00212F2F">
            <w:pPr>
              <w:pStyle w:val="Content"/>
            </w:pPr>
          </w:p>
          <w:p w14:paraId="5F3F5A61" w14:textId="0AD5C08A" w:rsidR="003C6941" w:rsidRDefault="003C6941" w:rsidP="00212F2F">
            <w:pPr>
              <w:pStyle w:val="Content"/>
            </w:pPr>
          </w:p>
          <w:p w14:paraId="45482881" w14:textId="60464ADD" w:rsidR="00B31DC7" w:rsidRDefault="00B31DC7" w:rsidP="00212F2F">
            <w:pPr>
              <w:pStyle w:val="Content"/>
            </w:pPr>
            <w:r>
              <w:t xml:space="preserve"> </w:t>
            </w:r>
          </w:p>
          <w:p w14:paraId="03B2E811" w14:textId="017D773F" w:rsidR="00B31DC7" w:rsidRDefault="00B31DC7" w:rsidP="00212F2F">
            <w:pPr>
              <w:pStyle w:val="Content"/>
            </w:pPr>
          </w:p>
          <w:p w14:paraId="45545FAA" w14:textId="50E6C3F1" w:rsidR="00B31DC7" w:rsidRDefault="00B31DC7" w:rsidP="00212F2F">
            <w:pPr>
              <w:pStyle w:val="Content"/>
            </w:pPr>
          </w:p>
          <w:p w14:paraId="3FF7C8EC" w14:textId="1FE3CD71" w:rsidR="00B31DC7" w:rsidRDefault="00B31DC7" w:rsidP="00212F2F">
            <w:pPr>
              <w:pStyle w:val="Content"/>
            </w:pPr>
          </w:p>
          <w:p w14:paraId="014D3B60" w14:textId="0AEB84C1" w:rsidR="00B31DC7" w:rsidRDefault="00B31DC7" w:rsidP="00212F2F">
            <w:pPr>
              <w:pStyle w:val="Content"/>
            </w:pPr>
          </w:p>
          <w:p w14:paraId="0850A068" w14:textId="18266EEB" w:rsidR="00B31DC7" w:rsidRDefault="00B31DC7" w:rsidP="00212F2F">
            <w:pPr>
              <w:pStyle w:val="Content"/>
            </w:pPr>
          </w:p>
          <w:p w14:paraId="1579E0E3" w14:textId="7FB52670" w:rsidR="00B31DC7" w:rsidRDefault="00B31DC7" w:rsidP="00212F2F">
            <w:pPr>
              <w:pStyle w:val="Content"/>
            </w:pPr>
          </w:p>
          <w:p w14:paraId="63908132" w14:textId="39B94FFA" w:rsidR="00B31DC7" w:rsidRDefault="00B31DC7" w:rsidP="00212F2F">
            <w:pPr>
              <w:pStyle w:val="Content"/>
            </w:pPr>
          </w:p>
          <w:p w14:paraId="153E0A7B" w14:textId="0824D04D" w:rsidR="00B31DC7" w:rsidRDefault="00B31DC7" w:rsidP="00212F2F">
            <w:pPr>
              <w:pStyle w:val="Content"/>
            </w:pPr>
          </w:p>
          <w:p w14:paraId="0757D59F" w14:textId="4FAAD85A" w:rsidR="00B31DC7" w:rsidRDefault="00B31DC7" w:rsidP="00212F2F">
            <w:pPr>
              <w:pStyle w:val="Content"/>
            </w:pPr>
          </w:p>
          <w:p w14:paraId="683AD93F" w14:textId="34AD3CF3" w:rsidR="00B31DC7" w:rsidRDefault="00B31DC7" w:rsidP="00212F2F">
            <w:pPr>
              <w:pStyle w:val="Content"/>
            </w:pPr>
          </w:p>
          <w:p w14:paraId="750801CD" w14:textId="4F3A1945" w:rsidR="00B31DC7" w:rsidRDefault="00B31DC7" w:rsidP="00212F2F">
            <w:pPr>
              <w:pStyle w:val="Content"/>
            </w:pPr>
          </w:p>
          <w:p w14:paraId="02E85964" w14:textId="26BA0555" w:rsidR="00B31DC7" w:rsidRDefault="00B31DC7" w:rsidP="00212F2F">
            <w:pPr>
              <w:pStyle w:val="Content"/>
            </w:pPr>
          </w:p>
          <w:p w14:paraId="496B439B" w14:textId="330D64DB" w:rsidR="00B31DC7" w:rsidRDefault="00B31DC7" w:rsidP="00212F2F">
            <w:pPr>
              <w:pStyle w:val="Content"/>
            </w:pPr>
          </w:p>
          <w:p w14:paraId="23E2ED58" w14:textId="53B7FCE5" w:rsidR="00B31DC7" w:rsidRDefault="00B31DC7" w:rsidP="00212F2F">
            <w:pPr>
              <w:pStyle w:val="Content"/>
            </w:pPr>
          </w:p>
          <w:p w14:paraId="546DB24F" w14:textId="0F5E67BB" w:rsidR="00B31DC7" w:rsidRDefault="00B31DC7" w:rsidP="00212F2F">
            <w:pPr>
              <w:pStyle w:val="Content"/>
            </w:pPr>
          </w:p>
          <w:p w14:paraId="33BE1B0B" w14:textId="54594AFA" w:rsidR="00B31DC7" w:rsidRDefault="00B31DC7" w:rsidP="00212F2F">
            <w:pPr>
              <w:pStyle w:val="Content"/>
            </w:pPr>
            <w:r>
              <w:rPr>
                <w:noProof/>
              </w:rPr>
              <w:lastRenderedPageBreak/>
              <mc:AlternateContent>
                <mc:Choice Requires="wps">
                  <w:drawing>
                    <wp:anchor distT="0" distB="0" distL="114300" distR="114300" simplePos="0" relativeHeight="251688960" behindDoc="0" locked="0" layoutInCell="1" allowOverlap="1" wp14:anchorId="1DAFF8B4" wp14:editId="3BD048F2">
                      <wp:simplePos x="0" y="0"/>
                      <wp:positionH relativeFrom="column">
                        <wp:posOffset>967105</wp:posOffset>
                      </wp:positionH>
                      <wp:positionV relativeFrom="paragraph">
                        <wp:posOffset>-127635</wp:posOffset>
                      </wp:positionV>
                      <wp:extent cx="1086485" cy="428625"/>
                      <wp:effectExtent l="0" t="0" r="18415" b="28575"/>
                      <wp:wrapNone/>
                      <wp:docPr id="20" name="Oval 20"/>
                      <wp:cNvGraphicFramePr/>
                      <a:graphic xmlns:a="http://schemas.openxmlformats.org/drawingml/2006/main">
                        <a:graphicData uri="http://schemas.microsoft.com/office/word/2010/wordprocessingShape">
                          <wps:wsp>
                            <wps:cNvSpPr/>
                            <wps:spPr>
                              <a:xfrm>
                                <a:off x="0" y="0"/>
                                <a:ext cx="1086485"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7D0F80" w14:textId="77777777" w:rsidR="00B31DC7" w:rsidRDefault="00B31DC7" w:rsidP="00B31DC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AFF8B4" id="Oval 20" o:spid="_x0000_s1029" style="position:absolute;margin-left:76.15pt;margin-top:-10.05pt;width:85.55pt;height:33.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" fillcolor="white [3201]" strokecolor="#34aba2 [3209]" strokeweight="2pt">
                      <v:textbox>
                        <w:txbxContent>
                          <w:p w14:paraId="157D0F80" w14:textId="77777777" w:rsidR="00B31DC7" w:rsidRDefault="00B31DC7" w:rsidP="00B31DC7">
                            <w:pPr>
                              <w:jc w:val="center"/>
                            </w:pPr>
                            <w:r>
                              <w:t>START</w:t>
                            </w:r>
                          </w:p>
                        </w:txbxContent>
                      </v:textbox>
                    </v:oval>
                  </w:pict>
                </mc:Fallback>
              </mc:AlternateContent>
            </w:r>
          </w:p>
          <w:p w14:paraId="3CF92A4D" w14:textId="4409611E" w:rsidR="00B31DC7" w:rsidRDefault="00B31DC7" w:rsidP="00212F2F">
            <w:pPr>
              <w:pStyle w:val="Content"/>
            </w:pPr>
            <w:r>
              <w:rPr>
                <w:noProof/>
              </w:rPr>
              <mc:AlternateContent>
                <mc:Choice Requires="wps">
                  <w:drawing>
                    <wp:anchor distT="0" distB="0" distL="114300" distR="114300" simplePos="0" relativeHeight="251687936" behindDoc="0" locked="0" layoutInCell="1" allowOverlap="1" wp14:anchorId="1CD75088" wp14:editId="068E1285">
                      <wp:simplePos x="0" y="0"/>
                      <wp:positionH relativeFrom="column">
                        <wp:posOffset>1243965</wp:posOffset>
                      </wp:positionH>
                      <wp:positionV relativeFrom="paragraph">
                        <wp:posOffset>59690</wp:posOffset>
                      </wp:positionV>
                      <wp:extent cx="609600" cy="235467"/>
                      <wp:effectExtent l="38100" t="0" r="0" b="31750"/>
                      <wp:wrapNone/>
                      <wp:docPr id="19" name="Arrow: Down 19"/>
                      <wp:cNvGraphicFramePr/>
                      <a:graphic xmlns:a="http://schemas.openxmlformats.org/drawingml/2006/main">
                        <a:graphicData uri="http://schemas.microsoft.com/office/word/2010/wordprocessingShape">
                          <wps:wsp>
                            <wps:cNvSpPr/>
                            <wps:spPr>
                              <a:xfrm>
                                <a:off x="0" y="0"/>
                                <a:ext cx="609600" cy="2354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F1F17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97.95pt;margin-top:4.7pt;width:48pt;height:18.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" adj="10800" fillcolor="#024f75 [3204]" strokecolor="#012639 [1604]" strokeweight="2pt"/>
                  </w:pict>
                </mc:Fallback>
              </mc:AlternateContent>
            </w:r>
            <w:r w:rsidR="00FD3C66">
              <w:t xml:space="preserve">                                                                                                        Flow chart demonstrating steps</w:t>
            </w:r>
          </w:p>
          <w:p w14:paraId="390DC8E0" w14:textId="14CB286D" w:rsidR="00B31DC7" w:rsidRDefault="00B31DC7" w:rsidP="00212F2F">
            <w:pPr>
              <w:pStyle w:val="Content"/>
            </w:pPr>
            <w:r>
              <w:rPr>
                <w:noProof/>
              </w:rPr>
              <mc:AlternateContent>
                <mc:Choice Requires="wps">
                  <w:drawing>
                    <wp:anchor distT="0" distB="0" distL="114300" distR="114300" simplePos="0" relativeHeight="251670528" behindDoc="0" locked="0" layoutInCell="1" allowOverlap="1" wp14:anchorId="4E4431B8" wp14:editId="5F6B3773">
                      <wp:simplePos x="0" y="0"/>
                      <wp:positionH relativeFrom="column">
                        <wp:posOffset>433705</wp:posOffset>
                      </wp:positionH>
                      <wp:positionV relativeFrom="paragraph">
                        <wp:posOffset>78105</wp:posOffset>
                      </wp:positionV>
                      <wp:extent cx="2171700" cy="781050"/>
                      <wp:effectExtent l="0" t="0" r="19050" b="19050"/>
                      <wp:wrapNone/>
                      <wp:docPr id="21" name="Rectangle: Rounded Corners 21"/>
                      <wp:cNvGraphicFramePr/>
                      <a:graphic xmlns:a="http://schemas.openxmlformats.org/drawingml/2006/main">
                        <a:graphicData uri="http://schemas.microsoft.com/office/word/2010/wordprocessingShape">
                          <wps:wsp>
                            <wps:cNvSpPr/>
                            <wps:spPr>
                              <a:xfrm>
                                <a:off x="0" y="0"/>
                                <a:ext cx="2171700" cy="7810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7A0A71" w14:textId="77777777" w:rsidR="00B31DC7" w:rsidRDefault="00B31DC7" w:rsidP="00B31DC7">
                                  <w:pPr>
                                    <w:jc w:val="center"/>
                                    <w:rPr>
                                      <w:color w:val="0F0D29" w:themeColor="text1"/>
                                    </w:rPr>
                                  </w:pPr>
                                  <w:r>
                                    <w:rPr>
                                      <w:color w:val="0F0D29" w:themeColor="text1"/>
                                    </w:rPr>
                                    <w:t xml:space="preserve">IMPORTING </w:t>
                                  </w:r>
                                </w:p>
                                <w:p w14:paraId="60EF5D07" w14:textId="77777777" w:rsidR="00B31DC7" w:rsidRPr="0021552D" w:rsidRDefault="00B31DC7" w:rsidP="00B31DC7">
                                  <w:pPr>
                                    <w:jc w:val="center"/>
                                    <w:rPr>
                                      <w:color w:val="0F0D29" w:themeColor="text1"/>
                                    </w:rPr>
                                  </w:pPr>
                                  <w:r>
                                    <w:rPr>
                                      <w:color w:val="0F0D29" w:themeColor="text1"/>
                                    </w:rPr>
                                    <w:t>Libraries and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431B8" id="Rectangle: Rounded Corners 21" o:spid="_x0000_s1030" style="position:absolute;margin-left:34.15pt;margin-top:6.15pt;width:171pt;height: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" fillcolor="white [3212]" strokecolor="#012639 [1604]" strokeweight="2pt">
                      <v:textbox>
                        <w:txbxContent>
                          <w:p w14:paraId="2C7A0A71" w14:textId="77777777" w:rsidR="00B31DC7" w:rsidRDefault="00B31DC7" w:rsidP="00B31DC7">
                            <w:pPr>
                              <w:jc w:val="center"/>
                              <w:rPr>
                                <w:color w:val="0F0D29" w:themeColor="text1"/>
                              </w:rPr>
                            </w:pPr>
                            <w:r>
                              <w:rPr>
                                <w:color w:val="0F0D29" w:themeColor="text1"/>
                              </w:rPr>
                              <w:t xml:space="preserve">IMPORTING </w:t>
                            </w:r>
                          </w:p>
                          <w:p w14:paraId="60EF5D07" w14:textId="77777777" w:rsidR="00B31DC7" w:rsidRPr="0021552D" w:rsidRDefault="00B31DC7" w:rsidP="00B31DC7">
                            <w:pPr>
                              <w:jc w:val="center"/>
                              <w:rPr>
                                <w:color w:val="0F0D29" w:themeColor="text1"/>
                              </w:rPr>
                            </w:pPr>
                            <w:r>
                              <w:rPr>
                                <w:color w:val="0F0D29" w:themeColor="text1"/>
                              </w:rPr>
                              <w:t>Libraries and functions</w:t>
                            </w:r>
                          </w:p>
                        </w:txbxContent>
                      </v:textbox>
                    </v:roundrect>
                  </w:pict>
                </mc:Fallback>
              </mc:AlternateContent>
            </w:r>
          </w:p>
          <w:p w14:paraId="388A7070" w14:textId="2687412D" w:rsidR="00B31DC7" w:rsidRDefault="00B31DC7" w:rsidP="00B31DC7">
            <w:r>
              <w:rPr>
                <w:noProof/>
              </w:rPr>
              <mc:AlternateContent>
                <mc:Choice Requires="wps">
                  <w:drawing>
                    <wp:anchor distT="0" distB="0" distL="114300" distR="114300" simplePos="0" relativeHeight="251671552" behindDoc="0" locked="0" layoutInCell="1" allowOverlap="1" wp14:anchorId="55F26C3F" wp14:editId="48BBEC0A">
                      <wp:simplePos x="0" y="0"/>
                      <wp:positionH relativeFrom="column">
                        <wp:posOffset>1209675</wp:posOffset>
                      </wp:positionH>
                      <wp:positionV relativeFrom="paragraph">
                        <wp:posOffset>638175</wp:posOffset>
                      </wp:positionV>
                      <wp:extent cx="609600" cy="352425"/>
                      <wp:effectExtent l="38100" t="0" r="0" b="47625"/>
                      <wp:wrapNone/>
                      <wp:docPr id="18" name="Arrow: Down 18"/>
                      <wp:cNvGraphicFramePr/>
                      <a:graphic xmlns:a="http://schemas.openxmlformats.org/drawingml/2006/main">
                        <a:graphicData uri="http://schemas.microsoft.com/office/word/2010/wordprocessingShape">
                          <wps:wsp>
                            <wps:cNvSpPr/>
                            <wps:spPr>
                              <a:xfrm>
                                <a:off x="0" y="0"/>
                                <a:ext cx="609600" cy="352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76CC88" id="Arrow: Down 18" o:spid="_x0000_s1026" type="#_x0000_t67" style="position:absolute;margin-left:95.25pt;margin-top:50.25pt;width:48pt;height:27.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" adj="10800" fillcolor="#024f75 [3204]" strokecolor="#012639 [1604]" strokeweight="2pt"/>
                  </w:pict>
                </mc:Fallback>
              </mc:AlternateContent>
            </w:r>
          </w:p>
          <w:p w14:paraId="386DE929" w14:textId="069EC5F0" w:rsidR="00B31DC7" w:rsidRPr="000D2B5A" w:rsidRDefault="00B31DC7" w:rsidP="00B31DC7">
            <w:pPr>
              <w:rPr>
                <w:rFonts w:ascii="Arial" w:hAnsi="Arial" w:cs="Arial"/>
                <w:sz w:val="24"/>
                <w:szCs w:val="24"/>
              </w:rPr>
            </w:pPr>
            <w:r>
              <w:t xml:space="preserve">                                                                                                                                                      </w:t>
            </w:r>
          </w:p>
          <w:p w14:paraId="6B96950C" w14:textId="77777777" w:rsidR="00B31DC7" w:rsidRPr="00A342E9" w:rsidRDefault="00B31DC7" w:rsidP="00B31DC7"/>
          <w:p w14:paraId="0AE0E553" w14:textId="77777777" w:rsidR="00B31DC7" w:rsidRPr="00A342E9" w:rsidRDefault="00B31DC7" w:rsidP="00B31DC7"/>
          <w:p w14:paraId="70CA4D48" w14:textId="5ED6521E" w:rsidR="00B31DC7" w:rsidRPr="00A342E9" w:rsidRDefault="00B31DC7" w:rsidP="00B31DC7">
            <w:r>
              <w:rPr>
                <w:noProof/>
              </w:rPr>
              <mc:AlternateContent>
                <mc:Choice Requires="wps">
                  <w:drawing>
                    <wp:anchor distT="0" distB="0" distL="114300" distR="114300" simplePos="0" relativeHeight="251672576" behindDoc="0" locked="0" layoutInCell="1" allowOverlap="1" wp14:anchorId="3D123624" wp14:editId="0D2CE328">
                      <wp:simplePos x="0" y="0"/>
                      <wp:positionH relativeFrom="column">
                        <wp:posOffset>509905</wp:posOffset>
                      </wp:positionH>
                      <wp:positionV relativeFrom="paragraph">
                        <wp:posOffset>30480</wp:posOffset>
                      </wp:positionV>
                      <wp:extent cx="2105025" cy="600075"/>
                      <wp:effectExtent l="0" t="0" r="28575" b="28575"/>
                      <wp:wrapNone/>
                      <wp:docPr id="17" name="Rectangle: Rounded Corners 17"/>
                      <wp:cNvGraphicFramePr/>
                      <a:graphic xmlns:a="http://schemas.openxmlformats.org/drawingml/2006/main">
                        <a:graphicData uri="http://schemas.microsoft.com/office/word/2010/wordprocessingShape">
                          <wps:wsp>
                            <wps:cNvSpPr/>
                            <wps:spPr>
                              <a:xfrm>
                                <a:off x="0" y="0"/>
                                <a:ext cx="2105025" cy="60007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0B2226C" w14:textId="77777777" w:rsidR="00B31DC7" w:rsidRDefault="00B31DC7" w:rsidP="00B31DC7">
                                  <w:pPr>
                                    <w:jc w:val="center"/>
                                  </w:pPr>
                                  <w:r>
                                    <w:t xml:space="preserve"> INITIALIZING VARIABLE </w:t>
                                  </w:r>
                                </w:p>
                                <w:p w14:paraId="7CDF80BE" w14:textId="77777777" w:rsidR="00B31DC7" w:rsidRDefault="00B31DC7" w:rsidP="00B31DC7">
                                  <w:pPr>
                                    <w:jc w:val="center"/>
                                  </w:pPr>
                                  <w:r>
                                    <w:t>Message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23624" id="Rectangle: Rounded Corners 17" o:spid="_x0000_s1031" style="position:absolute;margin-left:40.15pt;margin-top:2.4pt;width:165.75pt;height:4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" fillcolor="white [3201]" strokecolor="#0f0d29 [3200]" strokeweight="2pt">
                      <v:textbox>
                        <w:txbxContent>
                          <w:p w14:paraId="70B2226C" w14:textId="77777777" w:rsidR="00B31DC7" w:rsidRDefault="00B31DC7" w:rsidP="00B31DC7">
                            <w:pPr>
                              <w:jc w:val="center"/>
                            </w:pPr>
                            <w:r>
                              <w:t xml:space="preserve"> INITIALIZING VARIABLE </w:t>
                            </w:r>
                          </w:p>
                          <w:p w14:paraId="7CDF80BE" w14:textId="77777777" w:rsidR="00B31DC7" w:rsidRDefault="00B31DC7" w:rsidP="00B31DC7">
                            <w:pPr>
                              <w:jc w:val="center"/>
                            </w:pPr>
                            <w:r>
                              <w:t>Message IN</w:t>
                            </w:r>
                          </w:p>
                        </w:txbxContent>
                      </v:textbox>
                    </v:roundrect>
                  </w:pict>
                </mc:Fallback>
              </mc:AlternateContent>
            </w:r>
          </w:p>
          <w:p w14:paraId="1C03C2D6" w14:textId="77777777" w:rsidR="00B31DC7" w:rsidRPr="00A342E9" w:rsidRDefault="00B31DC7" w:rsidP="00B31DC7"/>
          <w:p w14:paraId="575652FF" w14:textId="080A5100" w:rsidR="00B31DC7" w:rsidRPr="00A342E9" w:rsidRDefault="00B31DC7" w:rsidP="00B31DC7">
            <w:r>
              <w:rPr>
                <w:noProof/>
              </w:rPr>
              <mc:AlternateContent>
                <mc:Choice Requires="wps">
                  <w:drawing>
                    <wp:anchor distT="0" distB="0" distL="114300" distR="114300" simplePos="0" relativeHeight="251673600" behindDoc="0" locked="0" layoutInCell="1" allowOverlap="1" wp14:anchorId="576C5DAC" wp14:editId="69E66EC9">
                      <wp:simplePos x="0" y="0"/>
                      <wp:positionH relativeFrom="column">
                        <wp:posOffset>1323975</wp:posOffset>
                      </wp:positionH>
                      <wp:positionV relativeFrom="paragraph">
                        <wp:posOffset>140970</wp:posOffset>
                      </wp:positionV>
                      <wp:extent cx="523875" cy="314325"/>
                      <wp:effectExtent l="38100" t="0" r="9525" b="47625"/>
                      <wp:wrapNone/>
                      <wp:docPr id="16" name="Arrow: Down 16"/>
                      <wp:cNvGraphicFramePr/>
                      <a:graphic xmlns:a="http://schemas.openxmlformats.org/drawingml/2006/main">
                        <a:graphicData uri="http://schemas.microsoft.com/office/word/2010/wordprocessingShape">
                          <wps:wsp>
                            <wps:cNvSpPr/>
                            <wps:spPr>
                              <a:xfrm>
                                <a:off x="0" y="0"/>
                                <a:ext cx="523875" cy="3143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E64F6" id="Arrow: Down 16" o:spid="_x0000_s1026" type="#_x0000_t67" style="position:absolute;margin-left:104.25pt;margin-top:11.1pt;width:41.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" adj="10800" fillcolor="#024f75 [3204]" strokecolor="#012639 [1604]" strokeweight="2pt"/>
                  </w:pict>
                </mc:Fallback>
              </mc:AlternateContent>
            </w:r>
          </w:p>
          <w:p w14:paraId="25BAF6E0" w14:textId="1280569E" w:rsidR="00B31DC7" w:rsidRPr="00A342E9" w:rsidRDefault="00B31DC7" w:rsidP="00B31DC7">
            <w:r>
              <w:rPr>
                <w:noProof/>
              </w:rPr>
              <mc:AlternateContent>
                <mc:Choice Requires="wps">
                  <w:drawing>
                    <wp:anchor distT="0" distB="0" distL="114300" distR="114300" simplePos="0" relativeHeight="251674624" behindDoc="0" locked="0" layoutInCell="1" allowOverlap="1" wp14:anchorId="0C66AF98" wp14:editId="57BA12EF">
                      <wp:simplePos x="0" y="0"/>
                      <wp:positionH relativeFrom="column">
                        <wp:posOffset>52705</wp:posOffset>
                      </wp:positionH>
                      <wp:positionV relativeFrom="paragraph">
                        <wp:posOffset>224790</wp:posOffset>
                      </wp:positionV>
                      <wp:extent cx="3009900" cy="70485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3009900" cy="7048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2B2AB31" w14:textId="77777777" w:rsidR="00B31DC7" w:rsidRDefault="00B31DC7" w:rsidP="00B31DC7">
                                  <w:pPr>
                                    <w:jc w:val="center"/>
                                  </w:pPr>
                                  <w:r>
                                    <w:t xml:space="preserve"> Print received MQTT message and store in the message IN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6AF98" id="Rectangle: Rounded Corners 15" o:spid="_x0000_s1032" style="position:absolute;margin-left:4.15pt;margin-top:17.7pt;width:237pt;height: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" fillcolor="white [3201]" strokecolor="#0f0d29 [3200]" strokeweight="2pt">
                      <v:textbox>
                        <w:txbxContent>
                          <w:p w14:paraId="62B2AB31" w14:textId="77777777" w:rsidR="00B31DC7" w:rsidRDefault="00B31DC7" w:rsidP="00B31DC7">
                            <w:pPr>
                              <w:jc w:val="center"/>
                            </w:pPr>
                            <w:r>
                              <w:t xml:space="preserve"> Print received MQTT message and store in the message IN variable</w:t>
                            </w:r>
                          </w:p>
                        </w:txbxContent>
                      </v:textbox>
                    </v:roundrect>
                  </w:pict>
                </mc:Fallback>
              </mc:AlternateContent>
            </w:r>
          </w:p>
          <w:p w14:paraId="109DBAFB" w14:textId="447E6721" w:rsidR="00B31DC7" w:rsidRPr="00A342E9" w:rsidRDefault="00B31DC7" w:rsidP="00B31DC7"/>
          <w:p w14:paraId="0E1AED3A" w14:textId="77777777" w:rsidR="00B31DC7" w:rsidRDefault="00B31DC7" w:rsidP="00B31DC7"/>
          <w:p w14:paraId="3A0B8CD5" w14:textId="41F7F730" w:rsidR="00B31DC7" w:rsidRDefault="00B31DC7" w:rsidP="00B31DC7">
            <w:pPr>
              <w:tabs>
                <w:tab w:val="left" w:pos="3885"/>
              </w:tabs>
            </w:pPr>
            <w:r>
              <w:rPr>
                <w:noProof/>
              </w:rPr>
              <mc:AlternateContent>
                <mc:Choice Requires="wps">
                  <w:drawing>
                    <wp:anchor distT="0" distB="0" distL="114300" distR="114300" simplePos="0" relativeHeight="251675648" behindDoc="0" locked="0" layoutInCell="1" allowOverlap="1" wp14:anchorId="63E1AF73" wp14:editId="5148CDCF">
                      <wp:simplePos x="0" y="0"/>
                      <wp:positionH relativeFrom="column">
                        <wp:posOffset>1424305</wp:posOffset>
                      </wp:positionH>
                      <wp:positionV relativeFrom="paragraph">
                        <wp:posOffset>180975</wp:posOffset>
                      </wp:positionV>
                      <wp:extent cx="400050" cy="266700"/>
                      <wp:effectExtent l="38100" t="0" r="0" b="38100"/>
                      <wp:wrapNone/>
                      <wp:docPr id="14" name="Arrow: Down 14"/>
                      <wp:cNvGraphicFramePr/>
                      <a:graphic xmlns:a="http://schemas.openxmlformats.org/drawingml/2006/main">
                        <a:graphicData uri="http://schemas.microsoft.com/office/word/2010/wordprocessingShape">
                          <wps:wsp>
                            <wps:cNvSpPr/>
                            <wps:spPr>
                              <a:xfrm>
                                <a:off x="0" y="0"/>
                                <a:ext cx="400050" cy="266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A893" id="Arrow: Down 14" o:spid="_x0000_s1026" type="#_x0000_t67" style="position:absolute;margin-left:112.15pt;margin-top:14.25pt;width:31.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" adj="10800" fillcolor="#024f75 [3204]" strokecolor="#012639 [1604]" strokeweight="2pt"/>
                  </w:pict>
                </mc:Fallback>
              </mc:AlternateContent>
            </w:r>
            <w:r>
              <w:tab/>
            </w:r>
          </w:p>
          <w:p w14:paraId="68269B26" w14:textId="338DDF43" w:rsidR="00B31DC7" w:rsidRDefault="00B31DC7" w:rsidP="00B31DC7">
            <w:pPr>
              <w:tabs>
                <w:tab w:val="left" w:pos="3885"/>
              </w:tabs>
            </w:pPr>
            <w:r>
              <w:rPr>
                <w:noProof/>
              </w:rPr>
              <mc:AlternateContent>
                <mc:Choice Requires="wps">
                  <w:drawing>
                    <wp:anchor distT="0" distB="0" distL="114300" distR="114300" simplePos="0" relativeHeight="251676672" behindDoc="0" locked="0" layoutInCell="1" allowOverlap="1" wp14:anchorId="2B1D9135" wp14:editId="092529FE">
                      <wp:simplePos x="0" y="0"/>
                      <wp:positionH relativeFrom="column">
                        <wp:posOffset>-4445</wp:posOffset>
                      </wp:positionH>
                      <wp:positionV relativeFrom="paragraph">
                        <wp:posOffset>236220</wp:posOffset>
                      </wp:positionV>
                      <wp:extent cx="3219450" cy="581025"/>
                      <wp:effectExtent l="0" t="0" r="19050" b="28575"/>
                      <wp:wrapNone/>
                      <wp:docPr id="13" name="Rectangle: Rounded Corners 13"/>
                      <wp:cNvGraphicFramePr/>
                      <a:graphic xmlns:a="http://schemas.openxmlformats.org/drawingml/2006/main">
                        <a:graphicData uri="http://schemas.microsoft.com/office/word/2010/wordprocessingShape">
                          <wps:wsp>
                            <wps:cNvSpPr/>
                            <wps:spPr>
                              <a:xfrm>
                                <a:off x="0" y="0"/>
                                <a:ext cx="3219450" cy="5810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71199BE" w14:textId="77777777" w:rsidR="00B31DC7" w:rsidRDefault="00B31DC7" w:rsidP="00B31DC7">
                                  <w:pPr>
                                    <w:jc w:val="center"/>
                                  </w:pPr>
                                  <w:r>
                                    <w:t xml:space="preserve"> GET temperature information from Raspberry Pi</w:t>
                                  </w:r>
                                </w:p>
                                <w:p w14:paraId="1943D163" w14:textId="77777777" w:rsidR="00B31DC7" w:rsidRDefault="00B31DC7" w:rsidP="00B31D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D9135" id="Rectangle: Rounded Corners 13" o:spid="_x0000_s1033" style="position:absolute;margin-left:-.35pt;margin-top:18.6pt;width:253.5pt;height:4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" fillcolor="white [3201]" strokecolor="#0f0d29 [3200]" strokeweight="2pt">
                      <v:textbox>
                        <w:txbxContent>
                          <w:p w14:paraId="171199BE" w14:textId="77777777" w:rsidR="00B31DC7" w:rsidRDefault="00B31DC7" w:rsidP="00B31DC7">
                            <w:pPr>
                              <w:jc w:val="center"/>
                            </w:pPr>
                            <w:r>
                              <w:t xml:space="preserve"> GET temperature information from Raspberry Pi</w:t>
                            </w:r>
                          </w:p>
                          <w:p w14:paraId="1943D163" w14:textId="77777777" w:rsidR="00B31DC7" w:rsidRDefault="00B31DC7" w:rsidP="00B31DC7">
                            <w:pPr>
                              <w:jc w:val="center"/>
                            </w:pPr>
                          </w:p>
                        </w:txbxContent>
                      </v:textbox>
                    </v:roundrect>
                  </w:pict>
                </mc:Fallback>
              </mc:AlternateContent>
            </w:r>
          </w:p>
          <w:p w14:paraId="2C1ADD7E" w14:textId="45D7BF4F" w:rsidR="00B31DC7" w:rsidRPr="00A342E9" w:rsidRDefault="00B31DC7" w:rsidP="00B31DC7">
            <w:pPr>
              <w:tabs>
                <w:tab w:val="left" w:pos="3885"/>
              </w:tabs>
            </w:pPr>
          </w:p>
          <w:p w14:paraId="0FFA6EE5" w14:textId="6FAD397D" w:rsidR="00B31DC7" w:rsidRDefault="00B31DC7" w:rsidP="00212F2F">
            <w:pPr>
              <w:pStyle w:val="Content"/>
            </w:pPr>
          </w:p>
          <w:p w14:paraId="1BFE455A" w14:textId="7AAA0878" w:rsidR="00B31DC7" w:rsidRDefault="00B31DC7" w:rsidP="00212F2F">
            <w:pPr>
              <w:pStyle w:val="Content"/>
            </w:pPr>
            <w:r>
              <w:rPr>
                <w:noProof/>
              </w:rPr>
              <mc:AlternateContent>
                <mc:Choice Requires="wps">
                  <w:drawing>
                    <wp:anchor distT="0" distB="0" distL="114300" distR="114300" simplePos="0" relativeHeight="251681792" behindDoc="0" locked="0" layoutInCell="1" allowOverlap="1" wp14:anchorId="5498749B" wp14:editId="1FD2A4F0">
                      <wp:simplePos x="0" y="0"/>
                      <wp:positionH relativeFrom="column">
                        <wp:posOffset>1519555</wp:posOffset>
                      </wp:positionH>
                      <wp:positionV relativeFrom="paragraph">
                        <wp:posOffset>87630</wp:posOffset>
                      </wp:positionV>
                      <wp:extent cx="400050" cy="180975"/>
                      <wp:effectExtent l="38100" t="0" r="0" b="47625"/>
                      <wp:wrapNone/>
                      <wp:docPr id="22" name="Arrow: Down 22"/>
                      <wp:cNvGraphicFramePr/>
                      <a:graphic xmlns:a="http://schemas.openxmlformats.org/drawingml/2006/main">
                        <a:graphicData uri="http://schemas.microsoft.com/office/word/2010/wordprocessingShape">
                          <wps:wsp>
                            <wps:cNvSpPr/>
                            <wps:spPr>
                              <a:xfrm>
                                <a:off x="0" y="0"/>
                                <a:ext cx="400050" cy="180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844F4" id="Arrow: Down 22" o:spid="_x0000_s1026" type="#_x0000_t67" style="position:absolute;margin-left:119.65pt;margin-top:6.9pt;width:3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" adj="10800" fillcolor="#024f75 [3204]" strokecolor="#012639 [1604]" strokeweight="2pt"/>
                  </w:pict>
                </mc:Fallback>
              </mc:AlternateContent>
            </w:r>
          </w:p>
          <w:p w14:paraId="080C46FA" w14:textId="26EDB4D3" w:rsidR="00B31DC7" w:rsidRDefault="00B31DC7" w:rsidP="00212F2F">
            <w:pPr>
              <w:pStyle w:val="Content"/>
            </w:pPr>
            <w:r>
              <w:rPr>
                <w:noProof/>
              </w:rPr>
              <mc:AlternateContent>
                <mc:Choice Requires="wps">
                  <w:drawing>
                    <wp:anchor distT="0" distB="0" distL="114300" distR="114300" simplePos="0" relativeHeight="251677696" behindDoc="0" locked="0" layoutInCell="1" allowOverlap="1" wp14:anchorId="1DFC399E" wp14:editId="3B02F403">
                      <wp:simplePos x="0" y="0"/>
                      <wp:positionH relativeFrom="column">
                        <wp:posOffset>81280</wp:posOffset>
                      </wp:positionH>
                      <wp:positionV relativeFrom="paragraph">
                        <wp:posOffset>37465</wp:posOffset>
                      </wp:positionV>
                      <wp:extent cx="3171825" cy="381000"/>
                      <wp:effectExtent l="0" t="0" r="28575" b="19050"/>
                      <wp:wrapNone/>
                      <wp:docPr id="26" name="Rectangle: Rounded Corners 26"/>
                      <wp:cNvGraphicFramePr/>
                      <a:graphic xmlns:a="http://schemas.openxmlformats.org/drawingml/2006/main">
                        <a:graphicData uri="http://schemas.microsoft.com/office/word/2010/wordprocessingShape">
                          <wps:wsp>
                            <wps:cNvSpPr/>
                            <wps:spPr>
                              <a:xfrm>
                                <a:off x="0" y="0"/>
                                <a:ext cx="3171825" cy="3810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082DC02" w14:textId="77777777" w:rsidR="00B31DC7" w:rsidRDefault="00B31DC7" w:rsidP="00B31DC7">
                                  <w:pPr>
                                    <w:jc w:val="center"/>
                                  </w:pPr>
                                  <w:r>
                                    <w:t xml:space="preserve"> Initializing The AWSIoTMQTTClient</w:t>
                                  </w:r>
                                </w:p>
                                <w:p w14:paraId="673F3734" w14:textId="77777777" w:rsidR="00B31DC7" w:rsidRDefault="00B31DC7" w:rsidP="00B31D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C399E" id="Rectangle: Rounded Corners 26" o:spid="_x0000_s1034" style="position:absolute;margin-left:6.4pt;margin-top:2.95pt;width:249.7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" fillcolor="white [3201]" strokecolor="#0f0d29 [3200]" strokeweight="2pt">
                      <v:textbox>
                        <w:txbxContent>
                          <w:p w14:paraId="7082DC02" w14:textId="77777777" w:rsidR="00B31DC7" w:rsidRDefault="00B31DC7" w:rsidP="00B31DC7">
                            <w:pPr>
                              <w:jc w:val="center"/>
                            </w:pPr>
                            <w:r>
                              <w:t xml:space="preserve"> Initializing </w:t>
                            </w:r>
                            <w:proofErr w:type="gramStart"/>
                            <w:r>
                              <w:t>The</w:t>
                            </w:r>
                            <w:proofErr w:type="gramEnd"/>
                            <w:r>
                              <w:t xml:space="preserve"> AWSIoTMQTTClient</w:t>
                            </w:r>
                          </w:p>
                          <w:p w14:paraId="673F3734" w14:textId="77777777" w:rsidR="00B31DC7" w:rsidRDefault="00B31DC7" w:rsidP="00B31DC7">
                            <w:pPr>
                              <w:jc w:val="center"/>
                            </w:pPr>
                          </w:p>
                        </w:txbxContent>
                      </v:textbox>
                    </v:roundrect>
                  </w:pict>
                </mc:Fallback>
              </mc:AlternateContent>
            </w:r>
          </w:p>
          <w:p w14:paraId="07F8A324" w14:textId="083EC737" w:rsidR="00B31DC7" w:rsidRDefault="00B31DC7" w:rsidP="00212F2F">
            <w:pPr>
              <w:pStyle w:val="Content"/>
            </w:pPr>
            <w:r>
              <w:rPr>
                <w:noProof/>
              </w:rPr>
              <mc:AlternateContent>
                <mc:Choice Requires="wps">
                  <w:drawing>
                    <wp:anchor distT="0" distB="0" distL="114300" distR="114300" simplePos="0" relativeHeight="251682816" behindDoc="0" locked="0" layoutInCell="1" allowOverlap="1" wp14:anchorId="5D21D58E" wp14:editId="1FC720D8">
                      <wp:simplePos x="0" y="0"/>
                      <wp:positionH relativeFrom="column">
                        <wp:posOffset>1443355</wp:posOffset>
                      </wp:positionH>
                      <wp:positionV relativeFrom="paragraph">
                        <wp:posOffset>168910</wp:posOffset>
                      </wp:positionV>
                      <wp:extent cx="400050" cy="200025"/>
                      <wp:effectExtent l="38100" t="0" r="0" b="47625"/>
                      <wp:wrapNone/>
                      <wp:docPr id="31" name="Arrow: Down 31"/>
                      <wp:cNvGraphicFramePr/>
                      <a:graphic xmlns:a="http://schemas.openxmlformats.org/drawingml/2006/main">
                        <a:graphicData uri="http://schemas.microsoft.com/office/word/2010/wordprocessingShape">
                          <wps:wsp>
                            <wps:cNvSpPr/>
                            <wps:spPr>
                              <a:xfrm>
                                <a:off x="0" y="0"/>
                                <a:ext cx="400050" cy="2000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E78" id="Arrow: Down 31" o:spid="_x0000_s1026" type="#_x0000_t67" style="position:absolute;margin-left:113.65pt;margin-top:13.3pt;width:31.5pt;height:1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" adj="10800" fillcolor="#024f75 [3204]" strokecolor="#012639 [1604]" strokeweight="2pt"/>
                  </w:pict>
                </mc:Fallback>
              </mc:AlternateContent>
            </w:r>
          </w:p>
          <w:p w14:paraId="10A5A2D2" w14:textId="60D5964B" w:rsidR="00B31DC7" w:rsidRDefault="00B31DC7" w:rsidP="00212F2F">
            <w:pPr>
              <w:pStyle w:val="Content"/>
            </w:pPr>
            <w:r>
              <w:rPr>
                <w:noProof/>
              </w:rPr>
              <mc:AlternateContent>
                <mc:Choice Requires="wps">
                  <w:drawing>
                    <wp:anchor distT="0" distB="0" distL="114300" distR="114300" simplePos="0" relativeHeight="251678720" behindDoc="0" locked="0" layoutInCell="1" allowOverlap="1" wp14:anchorId="24075634" wp14:editId="271BA33E">
                      <wp:simplePos x="0" y="0"/>
                      <wp:positionH relativeFrom="column">
                        <wp:posOffset>5080</wp:posOffset>
                      </wp:positionH>
                      <wp:positionV relativeFrom="paragraph">
                        <wp:posOffset>167005</wp:posOffset>
                      </wp:positionV>
                      <wp:extent cx="3371850" cy="590550"/>
                      <wp:effectExtent l="0" t="0" r="19050" b="19050"/>
                      <wp:wrapNone/>
                      <wp:docPr id="30" name="Rectangle: Rounded Corners 30"/>
                      <wp:cNvGraphicFramePr/>
                      <a:graphic xmlns:a="http://schemas.openxmlformats.org/drawingml/2006/main">
                        <a:graphicData uri="http://schemas.microsoft.com/office/word/2010/wordprocessingShape">
                          <wps:wsp>
                            <wps:cNvSpPr/>
                            <wps:spPr>
                              <a:xfrm>
                                <a:off x="0" y="0"/>
                                <a:ext cx="3371850" cy="5905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72BF142" w14:textId="77777777" w:rsidR="00B31DC7" w:rsidRDefault="00B31DC7" w:rsidP="00B31DC7">
                                  <w:pPr>
                                    <w:jc w:val="center"/>
                                  </w:pPr>
                                  <w:r>
                                    <w:t>Configuring AWSIoTMQTTClient</w:t>
                                  </w:r>
                                </w:p>
                                <w:p w14:paraId="5BD34246" w14:textId="77777777" w:rsidR="00B31DC7" w:rsidRDefault="00B31DC7" w:rsidP="00B31DC7">
                                  <w:pPr>
                                    <w:jc w:val="center"/>
                                  </w:pPr>
                                  <w:r>
                                    <w:t>Endpoint certificates and other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75634" id="Rectangle: Rounded Corners 30" o:spid="_x0000_s1035" style="position:absolute;margin-left:.4pt;margin-top:13.15pt;width:265.5pt;height: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" fillcolor="white [3201]" strokecolor="#0f0d29 [3200]" strokeweight="2pt">
                      <v:textbox>
                        <w:txbxContent>
                          <w:p w14:paraId="272BF142" w14:textId="77777777" w:rsidR="00B31DC7" w:rsidRDefault="00B31DC7" w:rsidP="00B31DC7">
                            <w:pPr>
                              <w:jc w:val="center"/>
                            </w:pPr>
                            <w:r>
                              <w:t>Configuring AWSIoTMQTTClient</w:t>
                            </w:r>
                          </w:p>
                          <w:p w14:paraId="5BD34246" w14:textId="77777777" w:rsidR="00B31DC7" w:rsidRDefault="00B31DC7" w:rsidP="00B31DC7">
                            <w:pPr>
                              <w:jc w:val="center"/>
                            </w:pPr>
                            <w:r>
                              <w:t>Endpoint certificates and other settings</w:t>
                            </w:r>
                          </w:p>
                        </w:txbxContent>
                      </v:textbox>
                    </v:roundrect>
                  </w:pict>
                </mc:Fallback>
              </mc:AlternateContent>
            </w:r>
          </w:p>
          <w:p w14:paraId="4215982D" w14:textId="0ADF3425" w:rsidR="00B31DC7" w:rsidRDefault="00B31DC7" w:rsidP="00212F2F">
            <w:pPr>
              <w:pStyle w:val="Content"/>
            </w:pPr>
          </w:p>
          <w:p w14:paraId="1589F7A3" w14:textId="220EEDC5" w:rsidR="00B31DC7" w:rsidRDefault="00B31DC7" w:rsidP="00212F2F">
            <w:pPr>
              <w:pStyle w:val="Content"/>
            </w:pPr>
          </w:p>
          <w:p w14:paraId="0C5ED572" w14:textId="0B28D700" w:rsidR="00B31DC7" w:rsidRDefault="00FD3C66" w:rsidP="00212F2F">
            <w:pPr>
              <w:pStyle w:val="Content"/>
            </w:pPr>
            <w:r>
              <w:rPr>
                <w:noProof/>
              </w:rPr>
              <mc:AlternateContent>
                <mc:Choice Requires="wps">
                  <w:drawing>
                    <wp:anchor distT="0" distB="0" distL="114300" distR="114300" simplePos="0" relativeHeight="251683840" behindDoc="0" locked="0" layoutInCell="1" allowOverlap="1" wp14:anchorId="35EA136F" wp14:editId="247E8B78">
                      <wp:simplePos x="0" y="0"/>
                      <wp:positionH relativeFrom="column">
                        <wp:posOffset>1405255</wp:posOffset>
                      </wp:positionH>
                      <wp:positionV relativeFrom="paragraph">
                        <wp:posOffset>18415</wp:posOffset>
                      </wp:positionV>
                      <wp:extent cx="409575" cy="228600"/>
                      <wp:effectExtent l="38100" t="0" r="9525" b="38100"/>
                      <wp:wrapNone/>
                      <wp:docPr id="29" name="Arrow: Down 29"/>
                      <wp:cNvGraphicFramePr/>
                      <a:graphic xmlns:a="http://schemas.openxmlformats.org/drawingml/2006/main">
                        <a:graphicData uri="http://schemas.microsoft.com/office/word/2010/wordprocessingShape">
                          <wps:wsp>
                            <wps:cNvSpPr/>
                            <wps:spPr>
                              <a:xfrm>
                                <a:off x="0" y="0"/>
                                <a:ext cx="409575"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B477F" id="Arrow: Down 29" o:spid="_x0000_s1026" type="#_x0000_t67" style="position:absolute;margin-left:110.65pt;margin-top:1.45pt;width:32.2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" adj="10800" fillcolor="#024f75 [3204]" strokecolor="#012639 [1604]" strokeweight="2pt"/>
                  </w:pict>
                </mc:Fallback>
              </mc:AlternateContent>
            </w:r>
          </w:p>
          <w:p w14:paraId="0483CBB8" w14:textId="7CF3A7D0" w:rsidR="00B31DC7" w:rsidRDefault="00FD3C66" w:rsidP="00212F2F">
            <w:pPr>
              <w:pStyle w:val="Content"/>
            </w:pPr>
            <w:r>
              <w:rPr>
                <w:noProof/>
              </w:rPr>
              <mc:AlternateContent>
                <mc:Choice Requires="wps">
                  <w:drawing>
                    <wp:anchor distT="0" distB="0" distL="114300" distR="114300" simplePos="0" relativeHeight="251679744" behindDoc="0" locked="0" layoutInCell="1" allowOverlap="1" wp14:anchorId="77CDB3D9" wp14:editId="71387D22">
                      <wp:simplePos x="0" y="0"/>
                      <wp:positionH relativeFrom="column">
                        <wp:posOffset>662305</wp:posOffset>
                      </wp:positionH>
                      <wp:positionV relativeFrom="paragraph">
                        <wp:posOffset>16510</wp:posOffset>
                      </wp:positionV>
                      <wp:extent cx="1714500" cy="771525"/>
                      <wp:effectExtent l="0" t="0" r="19050" b="28575"/>
                      <wp:wrapNone/>
                      <wp:docPr id="28" name="Parallelogram 28"/>
                      <wp:cNvGraphicFramePr/>
                      <a:graphic xmlns:a="http://schemas.openxmlformats.org/drawingml/2006/main">
                        <a:graphicData uri="http://schemas.microsoft.com/office/word/2010/wordprocessingShape">
                          <wps:wsp>
                            <wps:cNvSpPr/>
                            <wps:spPr>
                              <a:xfrm>
                                <a:off x="0" y="0"/>
                                <a:ext cx="1714500" cy="7715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4ABE7241" w14:textId="77777777" w:rsidR="00B31DC7" w:rsidRDefault="00B31DC7" w:rsidP="00B31DC7">
                                  <w:pPr>
                                    <w:jc w:val="center"/>
                                  </w:pPr>
                                  <w:r>
                                    <w:t xml:space="preserve">Establishing connection with </w:t>
                                  </w:r>
                                  <w:proofErr w:type="spellStart"/>
                                  <w:r>
                                    <w:t>AWSIoT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CDB3D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 o:spid="_x0000_s1036" type="#_x0000_t7" style="position:absolute;margin-left:52.15pt;margin-top:1.3pt;width:135pt;height:6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" adj="2430" fillcolor="white [3201]" strokecolor="#0f0d29 [3200]" strokeweight="2pt">
                      <v:textbox>
                        <w:txbxContent>
                          <w:p w14:paraId="4ABE7241" w14:textId="77777777" w:rsidR="00B31DC7" w:rsidRDefault="00B31DC7" w:rsidP="00B31DC7">
                            <w:pPr>
                              <w:jc w:val="center"/>
                            </w:pPr>
                            <w:r>
                              <w:t xml:space="preserve">Establishing connection with </w:t>
                            </w:r>
                            <w:proofErr w:type="spellStart"/>
                            <w:r>
                              <w:t>AWSIoT</w:t>
                            </w:r>
                            <w:proofErr w:type="spellEnd"/>
                          </w:p>
                        </w:txbxContent>
                      </v:textbox>
                    </v:shape>
                  </w:pict>
                </mc:Fallback>
              </mc:AlternateContent>
            </w:r>
          </w:p>
          <w:p w14:paraId="43326D09" w14:textId="5906F055" w:rsidR="00B31DC7" w:rsidRDefault="00B31DC7" w:rsidP="00212F2F">
            <w:pPr>
              <w:pStyle w:val="Content"/>
            </w:pPr>
          </w:p>
          <w:p w14:paraId="5A328779" w14:textId="163A5193" w:rsidR="00B31DC7" w:rsidRDefault="00B31DC7" w:rsidP="00212F2F">
            <w:pPr>
              <w:pStyle w:val="Content"/>
            </w:pPr>
          </w:p>
          <w:p w14:paraId="68E5A7A5" w14:textId="0376A71F" w:rsidR="00B31DC7" w:rsidRDefault="00FD3C66" w:rsidP="00212F2F">
            <w:pPr>
              <w:pStyle w:val="Content"/>
            </w:pPr>
            <w:r>
              <w:rPr>
                <w:noProof/>
              </w:rPr>
              <mc:AlternateContent>
                <mc:Choice Requires="wps">
                  <w:drawing>
                    <wp:anchor distT="0" distB="0" distL="114300" distR="114300" simplePos="0" relativeHeight="251684864" behindDoc="0" locked="0" layoutInCell="1" allowOverlap="1" wp14:anchorId="29077E6A" wp14:editId="69CE1710">
                      <wp:simplePos x="0" y="0"/>
                      <wp:positionH relativeFrom="column">
                        <wp:posOffset>1381125</wp:posOffset>
                      </wp:positionH>
                      <wp:positionV relativeFrom="paragraph">
                        <wp:posOffset>71755</wp:posOffset>
                      </wp:positionV>
                      <wp:extent cx="400050" cy="276225"/>
                      <wp:effectExtent l="38100" t="0" r="0" b="47625"/>
                      <wp:wrapNone/>
                      <wp:docPr id="27" name="Arrow: Down 27"/>
                      <wp:cNvGraphicFramePr/>
                      <a:graphic xmlns:a="http://schemas.openxmlformats.org/drawingml/2006/main">
                        <a:graphicData uri="http://schemas.microsoft.com/office/word/2010/wordprocessingShape">
                          <wps:wsp>
                            <wps:cNvSpPr/>
                            <wps:spPr>
                              <a:xfrm>
                                <a:off x="0" y="0"/>
                                <a:ext cx="4000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423DC" id="Arrow: Down 27" o:spid="_x0000_s1026" type="#_x0000_t67" style="position:absolute;margin-left:108.75pt;margin-top:5.65pt;width:31.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" adj="10800" fillcolor="#024f75 [3204]" strokecolor="#012639 [1604]" strokeweight="2pt"/>
                  </w:pict>
                </mc:Fallback>
              </mc:AlternateContent>
            </w:r>
          </w:p>
          <w:p w14:paraId="121258B9" w14:textId="20AA398B" w:rsidR="00B31DC7" w:rsidRDefault="00FD3C66" w:rsidP="00212F2F">
            <w:pPr>
              <w:pStyle w:val="Content"/>
            </w:pPr>
            <w:r>
              <w:rPr>
                <w:noProof/>
              </w:rPr>
              <mc:AlternateContent>
                <mc:Choice Requires="wps">
                  <w:drawing>
                    <wp:anchor distT="0" distB="0" distL="114300" distR="114300" simplePos="0" relativeHeight="251680768" behindDoc="0" locked="0" layoutInCell="1" allowOverlap="1" wp14:anchorId="21A15553" wp14:editId="2CDB9F8D">
                      <wp:simplePos x="0" y="0"/>
                      <wp:positionH relativeFrom="column">
                        <wp:posOffset>733425</wp:posOffset>
                      </wp:positionH>
                      <wp:positionV relativeFrom="paragraph">
                        <wp:posOffset>119380</wp:posOffset>
                      </wp:positionV>
                      <wp:extent cx="1676400" cy="866775"/>
                      <wp:effectExtent l="0" t="0" r="19050" b="28575"/>
                      <wp:wrapNone/>
                      <wp:docPr id="25" name="Rectangle: Rounded Corners 25"/>
                      <wp:cNvGraphicFramePr/>
                      <a:graphic xmlns:a="http://schemas.openxmlformats.org/drawingml/2006/main">
                        <a:graphicData uri="http://schemas.microsoft.com/office/word/2010/wordprocessingShape">
                          <wps:wsp>
                            <wps:cNvSpPr/>
                            <wps:spPr>
                              <a:xfrm>
                                <a:off x="0" y="0"/>
                                <a:ext cx="1676400" cy="866775"/>
                              </a:xfrm>
                              <a:prstGeom prst="roundRect">
                                <a:avLst/>
                              </a:prstGeom>
                            </wps:spPr>
                            <wps:style>
                              <a:lnRef idx="2">
                                <a:schemeClr val="dk1"/>
                              </a:lnRef>
                              <a:fillRef idx="1">
                                <a:schemeClr val="lt1"/>
                              </a:fillRef>
                              <a:effectRef idx="0">
                                <a:schemeClr val="dk1"/>
                              </a:effectRef>
                              <a:fontRef idx="minor">
                                <a:schemeClr val="dk1"/>
                              </a:fontRef>
                            </wps:style>
                            <wps:txbx>
                              <w:txbxContent>
                                <w:p w14:paraId="7C10AB92" w14:textId="77777777" w:rsidR="00B31DC7" w:rsidRDefault="00B31DC7" w:rsidP="00B31DC7">
                                  <w:pPr>
                                    <w:jc w:val="center"/>
                                  </w:pPr>
                                  <w:r>
                                    <w:t xml:space="preserve">Publishing information on AWSIotMQTTclient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A15553" id="Rectangle: Rounded Corners 25" o:spid="_x0000_s1037" style="position:absolute;margin-left:57.75pt;margin-top:9.4pt;width:132pt;height:68.2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" fillcolor="white [3201]" strokecolor="#0f0d29 [3200]" strokeweight="2pt">
                      <v:textbox>
                        <w:txbxContent>
                          <w:p w14:paraId="7C10AB92" w14:textId="77777777" w:rsidR="00B31DC7" w:rsidRDefault="00B31DC7" w:rsidP="00B31DC7">
                            <w:pPr>
                              <w:jc w:val="center"/>
                            </w:pPr>
                            <w:r>
                              <w:t xml:space="preserve">Publishing information on AWSIotMQTTclient </w:t>
                            </w:r>
                          </w:p>
                        </w:txbxContent>
                      </v:textbox>
                    </v:roundrect>
                  </w:pict>
                </mc:Fallback>
              </mc:AlternateContent>
            </w:r>
          </w:p>
          <w:p w14:paraId="5B126CB2" w14:textId="03DE552F" w:rsidR="00B31DC7" w:rsidRDefault="00B31DC7" w:rsidP="00212F2F">
            <w:pPr>
              <w:pStyle w:val="Content"/>
            </w:pPr>
          </w:p>
          <w:p w14:paraId="067E55EF" w14:textId="37B36C32" w:rsidR="00B31DC7" w:rsidRDefault="00B31DC7" w:rsidP="00212F2F">
            <w:pPr>
              <w:pStyle w:val="Content"/>
            </w:pPr>
          </w:p>
          <w:p w14:paraId="794A80BE" w14:textId="7987D525" w:rsidR="00B31DC7" w:rsidRDefault="00B31DC7" w:rsidP="00212F2F">
            <w:pPr>
              <w:pStyle w:val="Content"/>
            </w:pPr>
          </w:p>
          <w:p w14:paraId="5DB630D5" w14:textId="43C15F1E" w:rsidR="00B31DC7" w:rsidRDefault="00FD3C66" w:rsidP="00212F2F">
            <w:pPr>
              <w:pStyle w:val="Content"/>
            </w:pPr>
            <w:r>
              <w:rPr>
                <w:noProof/>
              </w:rPr>
              <mc:AlternateContent>
                <mc:Choice Requires="wps">
                  <w:drawing>
                    <wp:anchor distT="0" distB="0" distL="114300" distR="114300" simplePos="0" relativeHeight="251685888" behindDoc="0" locked="0" layoutInCell="1" allowOverlap="1" wp14:anchorId="74FD2556" wp14:editId="5C014E2B">
                      <wp:simplePos x="0" y="0"/>
                      <wp:positionH relativeFrom="column">
                        <wp:posOffset>1439545</wp:posOffset>
                      </wp:positionH>
                      <wp:positionV relativeFrom="paragraph">
                        <wp:posOffset>20955</wp:posOffset>
                      </wp:positionV>
                      <wp:extent cx="400050" cy="276225"/>
                      <wp:effectExtent l="38100" t="0" r="0" b="47625"/>
                      <wp:wrapNone/>
                      <wp:docPr id="24" name="Arrow: Down 24"/>
                      <wp:cNvGraphicFramePr/>
                      <a:graphic xmlns:a="http://schemas.openxmlformats.org/drawingml/2006/main">
                        <a:graphicData uri="http://schemas.microsoft.com/office/word/2010/wordprocessingShape">
                          <wps:wsp>
                            <wps:cNvSpPr/>
                            <wps:spPr>
                              <a:xfrm>
                                <a:off x="0" y="0"/>
                                <a:ext cx="4000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D1891" id="Arrow: Down 24" o:spid="_x0000_s1026" type="#_x0000_t67" style="position:absolute;margin-left:113.35pt;margin-top:1.65pt;width:31.5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" adj="10800" fillcolor="#024f75 [3204]" strokecolor="#012639 [1604]" strokeweight="2pt"/>
                  </w:pict>
                </mc:Fallback>
              </mc:AlternateContent>
            </w:r>
          </w:p>
          <w:p w14:paraId="0731BE94" w14:textId="287C6A29" w:rsidR="00B31DC7" w:rsidRDefault="00FD3C66" w:rsidP="00212F2F">
            <w:pPr>
              <w:pStyle w:val="Content"/>
            </w:pPr>
            <w:r>
              <w:rPr>
                <w:noProof/>
              </w:rPr>
              <mc:AlternateContent>
                <mc:Choice Requires="wps">
                  <w:drawing>
                    <wp:anchor distT="0" distB="0" distL="114300" distR="114300" simplePos="0" relativeHeight="251686912" behindDoc="0" locked="0" layoutInCell="1" allowOverlap="1" wp14:anchorId="59544644" wp14:editId="0C626D63">
                      <wp:simplePos x="0" y="0"/>
                      <wp:positionH relativeFrom="column">
                        <wp:posOffset>1072515</wp:posOffset>
                      </wp:positionH>
                      <wp:positionV relativeFrom="paragraph">
                        <wp:posOffset>74930</wp:posOffset>
                      </wp:positionV>
                      <wp:extent cx="1041961" cy="382772"/>
                      <wp:effectExtent l="0" t="0" r="25400" b="17780"/>
                      <wp:wrapNone/>
                      <wp:docPr id="23" name="Rectangle: Rounded Corners 23"/>
                      <wp:cNvGraphicFramePr/>
                      <a:graphic xmlns:a="http://schemas.openxmlformats.org/drawingml/2006/main">
                        <a:graphicData uri="http://schemas.microsoft.com/office/word/2010/wordprocessingShape">
                          <wps:wsp>
                            <wps:cNvSpPr/>
                            <wps:spPr>
                              <a:xfrm>
                                <a:off x="0" y="0"/>
                                <a:ext cx="1041961" cy="382772"/>
                              </a:xfrm>
                              <a:prstGeom prst="roundRect">
                                <a:avLst/>
                              </a:prstGeom>
                            </wps:spPr>
                            <wps:style>
                              <a:lnRef idx="2">
                                <a:schemeClr val="dk1"/>
                              </a:lnRef>
                              <a:fillRef idx="1">
                                <a:schemeClr val="lt1"/>
                              </a:fillRef>
                              <a:effectRef idx="0">
                                <a:schemeClr val="dk1"/>
                              </a:effectRef>
                              <a:fontRef idx="minor">
                                <a:schemeClr val="dk1"/>
                              </a:fontRef>
                            </wps:style>
                            <wps:txbx>
                              <w:txbxContent>
                                <w:p w14:paraId="36F3481E" w14:textId="77777777" w:rsidR="00B31DC7" w:rsidRDefault="00B31DC7" w:rsidP="00B31DC7">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44644" id="Rectangle: Rounded Corners 23" o:spid="_x0000_s1038" style="position:absolute;margin-left:84.45pt;margin-top:5.9pt;width:82.05pt;height:3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" fillcolor="white [3201]" strokecolor="#0f0d29 [3200]" strokeweight="2pt">
                      <v:textbox>
                        <w:txbxContent>
                          <w:p w14:paraId="36F3481E" w14:textId="77777777" w:rsidR="00B31DC7" w:rsidRDefault="00B31DC7" w:rsidP="00B31DC7">
                            <w:pPr>
                              <w:jc w:val="center"/>
                            </w:pPr>
                            <w:r>
                              <w:t>END</w:t>
                            </w:r>
                          </w:p>
                        </w:txbxContent>
                      </v:textbox>
                    </v:roundrect>
                  </w:pict>
                </mc:Fallback>
              </mc:AlternateContent>
            </w:r>
          </w:p>
          <w:p w14:paraId="394BED48" w14:textId="1BE0351A" w:rsidR="003C6941" w:rsidRDefault="003C6941" w:rsidP="00212F2F">
            <w:pPr>
              <w:pStyle w:val="Content"/>
            </w:pPr>
            <w:r>
              <w:lastRenderedPageBreak/>
              <w:t>In this project, Raspberry pi primary element which contain in built temperature sensor.by using python program on Raspberry pi read information from sensor. The python script also deliver information to AWS IoT service. AWS is cloud computing platform and IoT service use to analyze temperature of area and component by using mqtt test client</w:t>
            </w:r>
          </w:p>
          <w:p w14:paraId="543E3A16" w14:textId="77777777" w:rsidR="003C6941" w:rsidRDefault="003C6941" w:rsidP="00212F2F">
            <w:pPr>
              <w:pStyle w:val="Content"/>
            </w:pPr>
          </w:p>
          <w:p w14:paraId="34941141" w14:textId="33C5AC72" w:rsidR="003C6941" w:rsidRDefault="003C6941" w:rsidP="00212F2F">
            <w:pPr>
              <w:pStyle w:val="Content"/>
            </w:pPr>
            <w:r>
              <w:t>To communicate with aws IOT service, firstly install aws IOT software development kit by using python command then  create things, policies ,and configure certificate in AWS web service. using Mqtt web client publish information and analyze information.</w:t>
            </w:r>
          </w:p>
          <w:p w14:paraId="41755DB1" w14:textId="768E3560" w:rsidR="00E15592" w:rsidRDefault="00E15592" w:rsidP="00212F2F">
            <w:pPr>
              <w:pStyle w:val="Content"/>
            </w:pPr>
            <w:r>
              <w:rPr>
                <w:noProof/>
              </w:rPr>
              <w:lastRenderedPageBreak/>
              <w:drawing>
                <wp:inline distT="0" distB="0" distL="0" distR="0" wp14:anchorId="403FBFFA" wp14:editId="7654AB9E">
                  <wp:extent cx="630936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thonimpelement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714750"/>
                          </a:xfrm>
                          <a:prstGeom prst="rect">
                            <a:avLst/>
                          </a:prstGeom>
                        </pic:spPr>
                      </pic:pic>
                    </a:graphicData>
                  </a:graphic>
                </wp:inline>
              </w:drawing>
            </w:r>
            <w:r>
              <w:rPr>
                <w:noProof/>
              </w:rPr>
              <w:drawing>
                <wp:inline distT="0" distB="0" distL="0" distR="0" wp14:anchorId="48A29970" wp14:editId="52E4CB7A">
                  <wp:extent cx="630936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 - Copy.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360" cy="4025900"/>
                          </a:xfrm>
                          <a:prstGeom prst="rect">
                            <a:avLst/>
                          </a:prstGeom>
                        </pic:spPr>
                      </pic:pic>
                    </a:graphicData>
                  </a:graphic>
                </wp:inline>
              </w:drawing>
            </w:r>
          </w:p>
          <w:p w14:paraId="53438C4A" w14:textId="77777777" w:rsidR="003C6941" w:rsidRDefault="003C6941" w:rsidP="00212F2F">
            <w:pPr>
              <w:pStyle w:val="Content"/>
            </w:pPr>
          </w:p>
          <w:p w14:paraId="34C29127" w14:textId="77777777" w:rsidR="003C6941" w:rsidRDefault="003C6941" w:rsidP="00212F2F">
            <w:pPr>
              <w:pStyle w:val="Content"/>
            </w:pPr>
          </w:p>
          <w:p w14:paraId="77BE6546" w14:textId="53279A67" w:rsidR="003C6941" w:rsidRDefault="00E15592" w:rsidP="00212F2F">
            <w:pPr>
              <w:pStyle w:val="Content"/>
            </w:pPr>
            <w:r>
              <w:rPr>
                <w:noProof/>
              </w:rPr>
              <w:lastRenderedPageBreak/>
              <w:drawing>
                <wp:inline distT="0" distB="0" distL="0" distR="0" wp14:anchorId="315B34BD" wp14:editId="3C097BF2">
                  <wp:extent cx="6471285" cy="3686175"/>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ython.scrip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1285" cy="3686175"/>
                          </a:xfrm>
                          <a:prstGeom prst="rect">
                            <a:avLst/>
                          </a:prstGeom>
                        </pic:spPr>
                      </pic:pic>
                    </a:graphicData>
                  </a:graphic>
                </wp:inline>
              </w:drawing>
            </w:r>
          </w:p>
          <w:p w14:paraId="608040A1" w14:textId="77777777" w:rsidR="003C6941" w:rsidRDefault="003C6941" w:rsidP="00212F2F">
            <w:pPr>
              <w:pStyle w:val="Content"/>
            </w:pPr>
          </w:p>
          <w:p w14:paraId="2BDAF48E" w14:textId="77777777" w:rsidR="003C6941" w:rsidRDefault="003C6941" w:rsidP="00212F2F">
            <w:pPr>
              <w:pStyle w:val="Content"/>
            </w:pPr>
          </w:p>
          <w:p w14:paraId="687D8807" w14:textId="77777777" w:rsidR="003C6941" w:rsidRDefault="003C6941" w:rsidP="00A55F49">
            <w:pPr>
              <w:pStyle w:val="Heading2"/>
            </w:pPr>
          </w:p>
          <w:p w14:paraId="64C1755B" w14:textId="52A03E29" w:rsidR="00A55F49" w:rsidRDefault="00A55F49" w:rsidP="00A55F49">
            <w:pPr>
              <w:pStyle w:val="Heading2"/>
            </w:pPr>
            <w:r>
              <w:t>Work Done by {</w:t>
            </w:r>
            <w:r w:rsidR="00003C74">
              <w:t>VAIBHAV PATEL-301213341</w:t>
            </w:r>
            <w:r>
              <w:t>}</w:t>
            </w:r>
          </w:p>
          <w:p w14:paraId="0D4E8D1D" w14:textId="61965013" w:rsidR="00A55F49" w:rsidRDefault="00003C74" w:rsidP="00A55F49">
            <w:pPr>
              <w:pStyle w:val="Content"/>
            </w:pPr>
            <w:r>
              <w:t>I have done</w:t>
            </w:r>
            <w:r w:rsidR="003C6941">
              <w:t xml:space="preserve"> configuration of AWS service, create AWS IoT things,</w:t>
            </w:r>
            <w:r w:rsidR="00E15592">
              <w:t xml:space="preserve"> </w:t>
            </w:r>
            <w:r w:rsidR="003C6941">
              <w:t xml:space="preserve">configure encryption certificates and install   AWS IoT software development kit for python. </w:t>
            </w:r>
          </w:p>
          <w:p w14:paraId="76577985" w14:textId="77777777" w:rsidR="003C6941" w:rsidRDefault="003C6941" w:rsidP="00A55F49">
            <w:pPr>
              <w:pStyle w:val="Content"/>
            </w:pPr>
          </w:p>
          <w:p w14:paraId="043A5704" w14:textId="4D28FA36" w:rsidR="00A55F49" w:rsidRDefault="00A55F49" w:rsidP="00A55F49">
            <w:pPr>
              <w:pStyle w:val="Content"/>
            </w:pPr>
          </w:p>
          <w:p w14:paraId="3813C794" w14:textId="6244153C" w:rsidR="00A55F49" w:rsidRDefault="00A55F49" w:rsidP="00A55F49">
            <w:pPr>
              <w:pStyle w:val="Heading2"/>
            </w:pPr>
            <w:r>
              <w:t>Work Done by {</w:t>
            </w:r>
            <w:r w:rsidR="003C6941">
              <w:t xml:space="preserve">PRANAV PAGAR -301215775 </w:t>
            </w:r>
            <w:r>
              <w:t>}</w:t>
            </w:r>
          </w:p>
          <w:p w14:paraId="399A14EE" w14:textId="0E54CE11" w:rsidR="00A55F49" w:rsidRDefault="003C6941" w:rsidP="00A55F49">
            <w:pPr>
              <w:pStyle w:val="Content"/>
            </w:pPr>
            <w:r>
              <w:t>By practicing and using lab 8 materials,</w:t>
            </w:r>
            <w:r w:rsidR="00E15592">
              <w:t xml:space="preserve"> </w:t>
            </w:r>
            <w:r>
              <w:t>I create python script,</w:t>
            </w:r>
            <w:r w:rsidR="00E15592">
              <w:t xml:space="preserve"> </w:t>
            </w:r>
            <w:r>
              <w:t>which read data of temperature sensor and communicate with AWS IOT to publish.</w:t>
            </w:r>
          </w:p>
          <w:p w14:paraId="6F5D481B" w14:textId="77323FD0" w:rsidR="00A55F49" w:rsidRDefault="00913A37" w:rsidP="00913A37">
            <w:pPr>
              <w:pStyle w:val="Heading1"/>
            </w:pPr>
            <w:r>
              <w:lastRenderedPageBreak/>
              <w:t>Screenshots and Results</w:t>
            </w:r>
          </w:p>
          <w:p w14:paraId="33BEC3AC" w14:textId="49E220E9" w:rsidR="003C6941" w:rsidRPr="00A55F49" w:rsidRDefault="00E15592" w:rsidP="00913A37">
            <w:pPr>
              <w:pStyle w:val="Heading1"/>
            </w:pPr>
            <w:r>
              <w:rPr>
                <w:noProof/>
              </w:rPr>
              <w:drawing>
                <wp:inline distT="0" distB="0" distL="0" distR="0" wp14:anchorId="4B2FBFFC" wp14:editId="7B1D307D">
                  <wp:extent cx="6309360" cy="3549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WSOutpu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r>
              <w:rPr>
                <w:noProof/>
              </w:rPr>
              <w:drawing>
                <wp:inline distT="0" distB="0" distL="0" distR="0" wp14:anchorId="031573ED" wp14:editId="078608BA">
                  <wp:extent cx="630936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WSoutput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9360" cy="3590925"/>
                          </a:xfrm>
                          <a:prstGeom prst="rect">
                            <a:avLst/>
                          </a:prstGeom>
                        </pic:spPr>
                      </pic:pic>
                    </a:graphicData>
                  </a:graphic>
                </wp:inline>
              </w:drawing>
            </w:r>
          </w:p>
          <w:p w14:paraId="50DEFC38" w14:textId="77777777" w:rsidR="00212F2F" w:rsidRDefault="00212F2F" w:rsidP="00212F2F">
            <w:pPr>
              <w:pStyle w:val="Content"/>
            </w:pPr>
          </w:p>
          <w:p w14:paraId="0A5A5112" w14:textId="77777777" w:rsidR="003C6941" w:rsidRDefault="003C6941" w:rsidP="00823D48">
            <w:pPr>
              <w:pStyle w:val="Heading1"/>
            </w:pPr>
          </w:p>
          <w:p w14:paraId="157EDF17" w14:textId="2B698684" w:rsidR="00212F2F" w:rsidRDefault="00212F2F" w:rsidP="00823D48">
            <w:pPr>
              <w:pStyle w:val="Heading1"/>
            </w:pPr>
            <w:r>
              <w:t>Conclusion</w:t>
            </w:r>
          </w:p>
          <w:p w14:paraId="53165625" w14:textId="70434FE5" w:rsidR="001832F9" w:rsidRPr="001832F9" w:rsidRDefault="001832F9" w:rsidP="00716F52">
            <w:pPr>
              <w:pStyle w:val="Heading1"/>
              <w:jc w:val="both"/>
              <w:rPr>
                <w:b w:val="0"/>
                <w:bCs/>
                <w:sz w:val="22"/>
                <w:szCs w:val="22"/>
              </w:rPr>
            </w:pPr>
            <w:r>
              <w:rPr>
                <w:b w:val="0"/>
                <w:bCs/>
                <w:sz w:val="22"/>
                <w:szCs w:val="22"/>
              </w:rPr>
              <w:t xml:space="preserve">In conclusion, we successfully used the temperature sensor on a raspberry Pi </w:t>
            </w:r>
            <w:r w:rsidR="00716F52">
              <w:rPr>
                <w:b w:val="0"/>
                <w:bCs/>
                <w:sz w:val="22"/>
                <w:szCs w:val="22"/>
              </w:rPr>
              <w:t>to generate temperature date and uploaded it to AWS IoT Core for analysis. Although we learnt many things, one of main benefits of this project is that it provides low-cost and easy-use solution for monitoring temperature data in real-time. This data can be used in variety of applications, such as monitoring temperature of room, warehouses, food industries.</w:t>
            </w:r>
          </w:p>
          <w:p w14:paraId="40844F17" w14:textId="53385651" w:rsidR="00212F2F" w:rsidRDefault="00020BA5" w:rsidP="00823D48">
            <w:pPr>
              <w:pStyle w:val="Heading1"/>
            </w:pPr>
            <w:r>
              <w:rPr>
                <w:noProof/>
              </w:rPr>
              <mc:AlternateContent>
                <mc:Choice Requires="wps">
                  <w:drawing>
                    <wp:anchor distT="0" distB="0" distL="114300" distR="114300" simplePos="0" relativeHeight="251664384" behindDoc="0" locked="0" layoutInCell="1" allowOverlap="1" wp14:anchorId="070BD618" wp14:editId="400E0169">
                      <wp:simplePos x="0" y="0"/>
                      <wp:positionH relativeFrom="column">
                        <wp:posOffset>119380</wp:posOffset>
                      </wp:positionH>
                      <wp:positionV relativeFrom="paragraph">
                        <wp:posOffset>-9898380</wp:posOffset>
                      </wp:positionV>
                      <wp:extent cx="1590675" cy="666750"/>
                      <wp:effectExtent l="0" t="0" r="28575" b="19050"/>
                      <wp:wrapNone/>
                      <wp:docPr id="581490950" name="Rectangle: Rounded Corners 1"/>
                      <wp:cNvGraphicFramePr/>
                      <a:graphic xmlns:a="http://schemas.openxmlformats.org/drawingml/2006/main">
                        <a:graphicData uri="http://schemas.microsoft.com/office/word/2010/wordprocessingShape">
                          <wps:wsp>
                            <wps:cNvSpPr/>
                            <wps:spPr>
                              <a:xfrm>
                                <a:off x="0" y="0"/>
                                <a:ext cx="1590675" cy="666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3BDB3" w14:textId="32201509" w:rsidR="00551067" w:rsidRDefault="00551067" w:rsidP="00551067">
                                  <w:pPr>
                                    <w:jc w:val="center"/>
                                    <w:rPr>
                                      <w:lang w:val="en-CA"/>
                                    </w:rPr>
                                  </w:pPr>
                                  <w:r>
                                    <w:rPr>
                                      <w:noProof/>
                                    </w:rPr>
                                    <w:drawing>
                                      <wp:inline distT="0" distB="0" distL="0" distR="0" wp14:anchorId="0BFBD537" wp14:editId="08A25B04">
                                        <wp:extent cx="323850" cy="390525"/>
                                        <wp:effectExtent l="0" t="0" r="0" b="9525"/>
                                        <wp:docPr id="37" name="Picture 3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882" name="Picture 2" descr="Background patter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 cy="390525"/>
                                                </a:xfrm>
                                                <a:prstGeom prst="rect">
                                                  <a:avLst/>
                                                </a:prstGeom>
                                                <a:noFill/>
                                                <a:ln>
                                                  <a:noFill/>
                                                </a:ln>
                                              </pic:spPr>
                                            </pic:pic>
                                          </a:graphicData>
                                        </a:graphic>
                                      </wp:inline>
                                    </w:drawing>
                                  </w:r>
                                  <w:r w:rsidR="00834EE1">
                                    <w:rPr>
                                      <w:lang w:val="en-CA"/>
                                    </w:rPr>
                                    <w:t>Raspberry pi</w:t>
                                  </w:r>
                                  <w:r>
                                    <w:rPr>
                                      <w:lang w:val="en-CA"/>
                                    </w:rPr>
                                    <w:t xml:space="preserve"> </w:t>
                                  </w:r>
                                </w:p>
                                <w:p w14:paraId="3E3B41D7" w14:textId="77777777" w:rsidR="00834EE1" w:rsidRDefault="00834EE1" w:rsidP="00551067">
                                  <w:pPr>
                                    <w:jc w:val="center"/>
                                    <w:rPr>
                                      <w:lang w:val="en-CA"/>
                                    </w:rPr>
                                  </w:pPr>
                                </w:p>
                                <w:p w14:paraId="5705DCB4" w14:textId="77777777" w:rsidR="00551067" w:rsidRDefault="00551067" w:rsidP="00551067">
                                  <w:pPr>
                                    <w:jc w:val="center"/>
                                    <w:rPr>
                                      <w:lang w:val="en-CA"/>
                                    </w:rPr>
                                  </w:pPr>
                                </w:p>
                                <w:p w14:paraId="12EDD23E" w14:textId="77777777" w:rsidR="00551067" w:rsidRPr="00551067" w:rsidRDefault="00551067" w:rsidP="00551067">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0BD618" id="_x0000_s1039" style="position:absolute;margin-left:9.4pt;margin-top:-779.4pt;width:125.25pt;height: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" fillcolor="white [3212]" strokecolor="#0f0d29 [3213]" strokeweight="2pt">
                      <v:textbox>
                        <w:txbxContent>
                          <w:p w14:paraId="6203BDB3" w14:textId="32201509" w:rsidR="00551067" w:rsidRDefault="00551067" w:rsidP="00551067">
                            <w:pPr>
                              <w:jc w:val="center"/>
                              <w:rPr>
                                <w:lang w:val="en-CA"/>
                              </w:rPr>
                            </w:pPr>
                            <w:r>
                              <w:rPr>
                                <w:noProof/>
                              </w:rPr>
                              <w:drawing>
                                <wp:inline distT="0" distB="0" distL="0" distR="0" wp14:anchorId="0BFBD537" wp14:editId="08A25B04">
                                  <wp:extent cx="323850" cy="390525"/>
                                  <wp:effectExtent l="0" t="0" r="0" b="9525"/>
                                  <wp:docPr id="37" name="Picture 3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882" name="Picture 2" descr="Background patter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 cy="390525"/>
                                          </a:xfrm>
                                          <a:prstGeom prst="rect">
                                            <a:avLst/>
                                          </a:prstGeom>
                                          <a:noFill/>
                                          <a:ln>
                                            <a:noFill/>
                                          </a:ln>
                                        </pic:spPr>
                                      </pic:pic>
                                    </a:graphicData>
                                  </a:graphic>
                                </wp:inline>
                              </w:drawing>
                            </w:r>
                            <w:r w:rsidR="00834EE1">
                              <w:rPr>
                                <w:lang w:val="en-CA"/>
                              </w:rPr>
                              <w:t>Raspberry pi</w:t>
                            </w:r>
                            <w:r>
                              <w:rPr>
                                <w:lang w:val="en-CA"/>
                              </w:rPr>
                              <w:t xml:space="preserve"> </w:t>
                            </w:r>
                          </w:p>
                          <w:p w14:paraId="3E3B41D7" w14:textId="77777777" w:rsidR="00834EE1" w:rsidRDefault="00834EE1" w:rsidP="00551067">
                            <w:pPr>
                              <w:jc w:val="center"/>
                              <w:rPr>
                                <w:lang w:val="en-CA"/>
                              </w:rPr>
                            </w:pPr>
                          </w:p>
                          <w:p w14:paraId="5705DCB4" w14:textId="77777777" w:rsidR="00551067" w:rsidRDefault="00551067" w:rsidP="00551067">
                            <w:pPr>
                              <w:jc w:val="center"/>
                              <w:rPr>
                                <w:lang w:val="en-CA"/>
                              </w:rPr>
                            </w:pPr>
                          </w:p>
                          <w:p w14:paraId="12EDD23E" w14:textId="77777777" w:rsidR="00551067" w:rsidRPr="00551067" w:rsidRDefault="00551067" w:rsidP="00551067">
                            <w:pPr>
                              <w:jc w:val="center"/>
                              <w:rPr>
                                <w:lang w:val="en-CA"/>
                              </w:rPr>
                            </w:pPr>
                          </w:p>
                        </w:txbxContent>
                      </v:textbox>
                    </v:roundrect>
                  </w:pict>
                </mc:Fallback>
              </mc:AlternateContent>
            </w:r>
            <w:r w:rsidR="00212F2F">
              <w:t>Lessons learnt and future work</w:t>
            </w:r>
          </w:p>
          <w:p w14:paraId="6C8CD97A" w14:textId="77777777" w:rsidR="00AF0E0F" w:rsidRDefault="00AF0E0F" w:rsidP="00823D48">
            <w:pPr>
              <w:pStyle w:val="Heading1"/>
              <w:rPr>
                <w:b w:val="0"/>
                <w:bCs/>
                <w:sz w:val="22"/>
                <w:szCs w:val="22"/>
              </w:rPr>
            </w:pPr>
            <w:r w:rsidRPr="00AF0E0F">
              <w:rPr>
                <w:b w:val="0"/>
                <w:bCs/>
                <w:sz w:val="22"/>
                <w:szCs w:val="22"/>
              </w:rPr>
              <w:t>During</w:t>
            </w:r>
            <w:r>
              <w:rPr>
                <w:b w:val="0"/>
                <w:bCs/>
                <w:sz w:val="22"/>
                <w:szCs w:val="22"/>
              </w:rPr>
              <w:t xml:space="preserve"> the course of this project, we learned several valuable lessons, including:</w:t>
            </w:r>
          </w:p>
          <w:p w14:paraId="06503363" w14:textId="77777777" w:rsidR="00AF0E0F" w:rsidRDefault="00AF0E0F" w:rsidP="00823D48">
            <w:pPr>
              <w:pStyle w:val="Heading1"/>
              <w:rPr>
                <w:b w:val="0"/>
                <w:bCs/>
                <w:sz w:val="22"/>
                <w:szCs w:val="22"/>
              </w:rPr>
            </w:pPr>
            <w:r>
              <w:rPr>
                <w:b w:val="0"/>
                <w:bCs/>
                <w:sz w:val="22"/>
                <w:szCs w:val="22"/>
              </w:rPr>
              <w:t>1.How to use temperature sensor of Raspberry pi.</w:t>
            </w:r>
          </w:p>
          <w:p w14:paraId="2B933020" w14:textId="77777777" w:rsidR="00AF0E0F" w:rsidRDefault="00AF0E0F" w:rsidP="00823D48">
            <w:pPr>
              <w:pStyle w:val="Heading1"/>
              <w:rPr>
                <w:b w:val="0"/>
                <w:bCs/>
                <w:sz w:val="22"/>
                <w:szCs w:val="22"/>
              </w:rPr>
            </w:pPr>
            <w:r>
              <w:rPr>
                <w:b w:val="0"/>
                <w:bCs/>
                <w:sz w:val="22"/>
                <w:szCs w:val="22"/>
              </w:rPr>
              <w:t>2.How to read data from sensor using commands and upload it in web service called AWS(amazon web service)</w:t>
            </w:r>
          </w:p>
          <w:p w14:paraId="6F88C820" w14:textId="019C2989" w:rsidR="00AF0E0F" w:rsidRDefault="00AF0E0F" w:rsidP="00823D48">
            <w:pPr>
              <w:pStyle w:val="Heading1"/>
              <w:rPr>
                <w:b w:val="0"/>
                <w:bCs/>
                <w:sz w:val="22"/>
                <w:szCs w:val="22"/>
              </w:rPr>
            </w:pPr>
            <w:r>
              <w:rPr>
                <w:b w:val="0"/>
                <w:bCs/>
                <w:sz w:val="22"/>
                <w:szCs w:val="22"/>
              </w:rPr>
              <w:t>3.How to make python script and run it using commands</w:t>
            </w:r>
          </w:p>
          <w:p w14:paraId="7BA26153" w14:textId="272302B4" w:rsidR="00716F52" w:rsidRDefault="00AF0E0F" w:rsidP="00823D48">
            <w:pPr>
              <w:pStyle w:val="Heading1"/>
              <w:rPr>
                <w:b w:val="0"/>
                <w:bCs/>
                <w:sz w:val="22"/>
                <w:szCs w:val="22"/>
              </w:rPr>
            </w:pPr>
            <w:r>
              <w:rPr>
                <w:b w:val="0"/>
                <w:bCs/>
                <w:sz w:val="22"/>
                <w:szCs w:val="22"/>
              </w:rPr>
              <w:t xml:space="preserve">3.How to use AWS web services and configure IOT </w:t>
            </w:r>
          </w:p>
          <w:p w14:paraId="1257EB64" w14:textId="77777777" w:rsidR="00AF0E0F" w:rsidRDefault="00AF0E0F" w:rsidP="00823D48">
            <w:pPr>
              <w:pStyle w:val="Heading1"/>
              <w:rPr>
                <w:b w:val="0"/>
                <w:bCs/>
                <w:sz w:val="22"/>
                <w:szCs w:val="22"/>
              </w:rPr>
            </w:pPr>
          </w:p>
          <w:p w14:paraId="082DF530" w14:textId="42B89D9F" w:rsidR="00AF0E0F" w:rsidRDefault="00AF0E0F" w:rsidP="00823D48">
            <w:pPr>
              <w:pStyle w:val="Heading1"/>
              <w:rPr>
                <w:sz w:val="36"/>
                <w:szCs w:val="36"/>
                <w:u w:val="single"/>
              </w:rPr>
            </w:pPr>
            <w:r w:rsidRPr="00AF0E0F">
              <w:rPr>
                <w:sz w:val="36"/>
                <w:szCs w:val="36"/>
                <w:u w:val="single"/>
              </w:rPr>
              <w:t>FUTURE WORK</w:t>
            </w:r>
          </w:p>
          <w:p w14:paraId="02FE8EDB" w14:textId="77777777" w:rsidR="00BB3043" w:rsidRDefault="00BB3043" w:rsidP="00823D48">
            <w:pPr>
              <w:pStyle w:val="Heading1"/>
              <w:rPr>
                <w:b w:val="0"/>
                <w:bCs/>
                <w:sz w:val="22"/>
                <w:szCs w:val="22"/>
              </w:rPr>
            </w:pPr>
            <w:r>
              <w:rPr>
                <w:b w:val="0"/>
                <w:bCs/>
                <w:sz w:val="22"/>
                <w:szCs w:val="22"/>
              </w:rPr>
              <w:t>There are several areas where we can do future work to improve the solution. These areas are:</w:t>
            </w:r>
          </w:p>
          <w:p w14:paraId="1A86BB01" w14:textId="77777777" w:rsidR="00BB3043" w:rsidRDefault="00BB3043" w:rsidP="00823D48">
            <w:pPr>
              <w:pStyle w:val="Heading1"/>
              <w:rPr>
                <w:b w:val="0"/>
                <w:bCs/>
                <w:sz w:val="22"/>
                <w:szCs w:val="22"/>
              </w:rPr>
            </w:pPr>
            <w:r>
              <w:rPr>
                <w:b w:val="0"/>
                <w:bCs/>
                <w:sz w:val="22"/>
                <w:szCs w:val="22"/>
              </w:rPr>
              <w:t>1)By using GPIO pin of raspberry pi we can add additional sensors, such as humidity, air quality sensors, RFID object detection  sensor, etc to the system.</w:t>
            </w:r>
          </w:p>
          <w:p w14:paraId="797AE20C" w14:textId="06BB656F" w:rsidR="00BB3043" w:rsidRPr="00BB3043" w:rsidRDefault="00BB3043" w:rsidP="00823D48">
            <w:pPr>
              <w:pStyle w:val="Heading1"/>
              <w:rPr>
                <w:b w:val="0"/>
                <w:bCs/>
                <w:sz w:val="22"/>
                <w:szCs w:val="22"/>
              </w:rPr>
            </w:pPr>
            <w:r>
              <w:rPr>
                <w:b w:val="0"/>
                <w:bCs/>
                <w:sz w:val="22"/>
                <w:szCs w:val="22"/>
              </w:rPr>
              <w:t xml:space="preserve">2)By using features of AWS services we can  also get data on mobile applications and also implement data analysis by using various functions and tools </w:t>
            </w:r>
          </w:p>
          <w:p w14:paraId="42CC4CCC" w14:textId="77777777" w:rsidR="00E15592" w:rsidRDefault="00E15592" w:rsidP="00823D48">
            <w:pPr>
              <w:pStyle w:val="Heading1"/>
            </w:pPr>
          </w:p>
          <w:p w14:paraId="63E18387" w14:textId="77777777" w:rsidR="00E15592" w:rsidRDefault="00E15592" w:rsidP="00823D48">
            <w:pPr>
              <w:pStyle w:val="Heading1"/>
            </w:pPr>
          </w:p>
          <w:p w14:paraId="7B72E3E3" w14:textId="5D7FC7D4" w:rsidR="00003C74" w:rsidRDefault="00823D48" w:rsidP="00823D48">
            <w:pPr>
              <w:pStyle w:val="Heading1"/>
            </w:pPr>
            <w:r>
              <w:lastRenderedPageBreak/>
              <w:t>Reference</w:t>
            </w:r>
          </w:p>
          <w:p w14:paraId="7ED423E7" w14:textId="223E2B91" w:rsidR="00FD3C66" w:rsidRDefault="00614D16" w:rsidP="008D7A56">
            <w:pPr>
              <w:pStyle w:val="Heading1"/>
              <w:rPr>
                <w:b w:val="0"/>
                <w:color w:val="5951C8" w:themeColor="text1" w:themeTint="80"/>
                <w:sz w:val="24"/>
                <w:szCs w:val="24"/>
                <w:u w:val="single"/>
              </w:rPr>
            </w:pPr>
            <w:hyperlink r:id="rId24" w:history="1">
              <w:r w:rsidR="00FD3C66" w:rsidRPr="007501C4">
                <w:rPr>
                  <w:rStyle w:val="Hyperlink"/>
                  <w:b w:val="0"/>
                  <w:sz w:val="24"/>
                  <w:szCs w:val="24"/>
                </w:rPr>
                <w:t>https://www.raspberrypi.org/learn</w:t>
              </w:r>
            </w:hyperlink>
          </w:p>
          <w:p w14:paraId="74AD5257" w14:textId="1B0DD35D" w:rsidR="00FD3C66" w:rsidRDefault="00614D16" w:rsidP="008D7A56">
            <w:pPr>
              <w:pStyle w:val="Heading1"/>
              <w:rPr>
                <w:b w:val="0"/>
                <w:color w:val="5951C8" w:themeColor="text1" w:themeTint="80"/>
                <w:sz w:val="24"/>
                <w:szCs w:val="24"/>
                <w:u w:val="single"/>
              </w:rPr>
            </w:pPr>
            <w:hyperlink r:id="rId25" w:history="1">
              <w:r w:rsidR="00FD3C66" w:rsidRPr="007501C4">
                <w:rPr>
                  <w:rStyle w:val="Hyperlink"/>
                  <w:b w:val="0"/>
                  <w:sz w:val="24"/>
                  <w:szCs w:val="24"/>
                </w:rPr>
                <w:t>https://www.aws.amazon.com/iot-Core/</w:t>
              </w:r>
            </w:hyperlink>
          </w:p>
          <w:p w14:paraId="2EDB0005" w14:textId="28202C73" w:rsidR="00FD3C66" w:rsidRPr="00003C74" w:rsidRDefault="00FD3C66" w:rsidP="008D7A56">
            <w:pPr>
              <w:pStyle w:val="Heading1"/>
              <w:rPr>
                <w:b w:val="0"/>
                <w:color w:val="5951C8" w:themeColor="text1" w:themeTint="80"/>
                <w:sz w:val="24"/>
                <w:szCs w:val="24"/>
                <w:u w:val="single"/>
              </w:rPr>
            </w:pPr>
            <w:r w:rsidRPr="00FD3C66">
              <w:rPr>
                <w:b w:val="0"/>
                <w:color w:val="6E98F5" w:themeColor="text2" w:themeTint="66"/>
                <w:sz w:val="24"/>
                <w:szCs w:val="24"/>
                <w:u w:val="single"/>
              </w:rPr>
              <w:t>https://www.github.com/aws/aws-iot-device-sdk-pyton</w:t>
            </w:r>
          </w:p>
        </w:tc>
      </w:tr>
    </w:tbl>
    <w:p w14:paraId="1239A492" w14:textId="7555F032" w:rsidR="008D7A56" w:rsidRPr="008D7A56" w:rsidRDefault="008D7A56" w:rsidP="00DF027C">
      <w:pPr>
        <w:rPr>
          <w:b w:val="0"/>
          <w:bCs/>
          <w:sz w:val="24"/>
          <w:szCs w:val="24"/>
          <w:lang w:val="en-CA"/>
        </w:rPr>
      </w:pPr>
    </w:p>
    <w:sectPr w:rsidR="008D7A56" w:rsidRPr="008D7A56" w:rsidSect="00DF027C">
      <w:headerReference w:type="default" r:id="rId26"/>
      <w:footerReference w:type="default" r:id="rId2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BCC7D" w14:textId="77777777" w:rsidR="00740D37" w:rsidRDefault="00740D37">
      <w:r>
        <w:separator/>
      </w:r>
    </w:p>
    <w:p w14:paraId="2920CB7A" w14:textId="77777777" w:rsidR="00740D37" w:rsidRDefault="00740D37"/>
  </w:endnote>
  <w:endnote w:type="continuationSeparator" w:id="0">
    <w:p w14:paraId="06639DBB" w14:textId="77777777" w:rsidR="00740D37" w:rsidRDefault="00740D37">
      <w:r>
        <w:continuationSeparator/>
      </w:r>
    </w:p>
    <w:p w14:paraId="36A6C2B6" w14:textId="77777777" w:rsidR="00740D37" w:rsidRDefault="00740D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59094B7C" w14:textId="77777777" w:rsidR="00DF027C" w:rsidRDefault="00DF027C">
        <w:pPr>
          <w:pStyle w:val="Footer"/>
          <w:jc w:val="center"/>
        </w:pPr>
        <w:r>
          <w:fldChar w:fldCharType="begin"/>
        </w:r>
        <w:r>
          <w:instrText xml:space="preserve"> PAGE   \* MERGEFORMAT </w:instrText>
        </w:r>
        <w:r>
          <w:fldChar w:fldCharType="separate"/>
        </w:r>
        <w:r w:rsidR="005B0AE3">
          <w:rPr>
            <w:noProof/>
          </w:rPr>
          <w:t>3</w:t>
        </w:r>
        <w:r>
          <w:rPr>
            <w:noProof/>
          </w:rPr>
          <w:fldChar w:fldCharType="end"/>
        </w:r>
      </w:p>
    </w:sdtContent>
  </w:sdt>
  <w:p w14:paraId="54A1BCDF"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1832E" w14:textId="77777777" w:rsidR="00740D37" w:rsidRDefault="00740D37">
      <w:r>
        <w:separator/>
      </w:r>
    </w:p>
    <w:p w14:paraId="5092425E" w14:textId="77777777" w:rsidR="00740D37" w:rsidRDefault="00740D37"/>
  </w:footnote>
  <w:footnote w:type="continuationSeparator" w:id="0">
    <w:p w14:paraId="70ABED92" w14:textId="77777777" w:rsidR="00740D37" w:rsidRDefault="00740D37">
      <w:r>
        <w:continuationSeparator/>
      </w:r>
    </w:p>
    <w:p w14:paraId="0EC5DB73" w14:textId="77777777" w:rsidR="00740D37" w:rsidRDefault="00740D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5BF763A" w14:textId="77777777" w:rsidTr="00D077E9">
      <w:trPr>
        <w:trHeight w:val="978"/>
      </w:trPr>
      <w:tc>
        <w:tcPr>
          <w:tcW w:w="9990" w:type="dxa"/>
          <w:tcBorders>
            <w:top w:val="nil"/>
            <w:left w:val="nil"/>
            <w:bottom w:val="single" w:sz="36" w:space="0" w:color="34ABA2" w:themeColor="accent3"/>
            <w:right w:val="nil"/>
          </w:tcBorders>
        </w:tcPr>
        <w:p w14:paraId="1EBD785E" w14:textId="77777777" w:rsidR="00D077E9" w:rsidRDefault="00D077E9">
          <w:pPr>
            <w:pStyle w:val="Header"/>
          </w:pPr>
        </w:p>
      </w:tc>
    </w:tr>
  </w:tbl>
  <w:p w14:paraId="7D27853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FF13FD"/>
    <w:multiLevelType w:val="multilevel"/>
    <w:tmpl w:val="1C36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F161CD"/>
    <w:multiLevelType w:val="multilevel"/>
    <w:tmpl w:val="A26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102B41"/>
    <w:multiLevelType w:val="multilevel"/>
    <w:tmpl w:val="1830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DB3183"/>
    <w:multiLevelType w:val="multilevel"/>
    <w:tmpl w:val="6E624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0279278">
    <w:abstractNumId w:val="2"/>
  </w:num>
  <w:num w:numId="2" w16cid:durableId="1915624412">
    <w:abstractNumId w:val="3"/>
  </w:num>
  <w:num w:numId="3" w16cid:durableId="1477378518">
    <w:abstractNumId w:val="0"/>
  </w:num>
  <w:num w:numId="4" w16cid:durableId="1220676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F2F"/>
    <w:rsid w:val="00003C74"/>
    <w:rsid w:val="000168D0"/>
    <w:rsid w:val="00020BA5"/>
    <w:rsid w:val="0002482E"/>
    <w:rsid w:val="00050324"/>
    <w:rsid w:val="000A0150"/>
    <w:rsid w:val="000E63C9"/>
    <w:rsid w:val="00130E9D"/>
    <w:rsid w:val="00150A6D"/>
    <w:rsid w:val="001832F9"/>
    <w:rsid w:val="00185B35"/>
    <w:rsid w:val="001F2BC8"/>
    <w:rsid w:val="001F5F6B"/>
    <w:rsid w:val="00212F2F"/>
    <w:rsid w:val="00243EBC"/>
    <w:rsid w:val="00246A35"/>
    <w:rsid w:val="00284348"/>
    <w:rsid w:val="002F51F5"/>
    <w:rsid w:val="00312137"/>
    <w:rsid w:val="00330359"/>
    <w:rsid w:val="0033762F"/>
    <w:rsid w:val="00366C7E"/>
    <w:rsid w:val="00384EA3"/>
    <w:rsid w:val="003A39A1"/>
    <w:rsid w:val="003C2191"/>
    <w:rsid w:val="003C6941"/>
    <w:rsid w:val="003D3863"/>
    <w:rsid w:val="004110DE"/>
    <w:rsid w:val="0044085A"/>
    <w:rsid w:val="00475D7E"/>
    <w:rsid w:val="004B21A5"/>
    <w:rsid w:val="005037F0"/>
    <w:rsid w:val="00516A86"/>
    <w:rsid w:val="005275F6"/>
    <w:rsid w:val="00551067"/>
    <w:rsid w:val="00572102"/>
    <w:rsid w:val="005B0AE3"/>
    <w:rsid w:val="005C1F5C"/>
    <w:rsid w:val="005F1BB0"/>
    <w:rsid w:val="00614D16"/>
    <w:rsid w:val="00656C4D"/>
    <w:rsid w:val="006E5716"/>
    <w:rsid w:val="00716F52"/>
    <w:rsid w:val="007302B3"/>
    <w:rsid w:val="00730733"/>
    <w:rsid w:val="00730E3A"/>
    <w:rsid w:val="00736AAF"/>
    <w:rsid w:val="00740D37"/>
    <w:rsid w:val="00751BA0"/>
    <w:rsid w:val="00765B2A"/>
    <w:rsid w:val="00783A34"/>
    <w:rsid w:val="007A46AD"/>
    <w:rsid w:val="007C6B52"/>
    <w:rsid w:val="007D16C5"/>
    <w:rsid w:val="007F3061"/>
    <w:rsid w:val="00823D48"/>
    <w:rsid w:val="00834EE1"/>
    <w:rsid w:val="00862FE4"/>
    <w:rsid w:val="0086389A"/>
    <w:rsid w:val="0087605E"/>
    <w:rsid w:val="008B1FEE"/>
    <w:rsid w:val="008D7A56"/>
    <w:rsid w:val="00903C32"/>
    <w:rsid w:val="00913A37"/>
    <w:rsid w:val="00916B16"/>
    <w:rsid w:val="009173B9"/>
    <w:rsid w:val="0093335D"/>
    <w:rsid w:val="0093613E"/>
    <w:rsid w:val="00943026"/>
    <w:rsid w:val="00966B81"/>
    <w:rsid w:val="009C74F1"/>
    <w:rsid w:val="009C7720"/>
    <w:rsid w:val="00A2181C"/>
    <w:rsid w:val="00A23AFA"/>
    <w:rsid w:val="00A31B3E"/>
    <w:rsid w:val="00A41432"/>
    <w:rsid w:val="00A532F3"/>
    <w:rsid w:val="00A55F49"/>
    <w:rsid w:val="00A8489E"/>
    <w:rsid w:val="00AC29F3"/>
    <w:rsid w:val="00AF0E0F"/>
    <w:rsid w:val="00B169E8"/>
    <w:rsid w:val="00B231E5"/>
    <w:rsid w:val="00B31DC7"/>
    <w:rsid w:val="00B838E5"/>
    <w:rsid w:val="00BB3043"/>
    <w:rsid w:val="00C01254"/>
    <w:rsid w:val="00C02B87"/>
    <w:rsid w:val="00C4086D"/>
    <w:rsid w:val="00C8459F"/>
    <w:rsid w:val="00C9636E"/>
    <w:rsid w:val="00CA1896"/>
    <w:rsid w:val="00CB5B28"/>
    <w:rsid w:val="00CE0B7C"/>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5592"/>
    <w:rsid w:val="00E22ACD"/>
    <w:rsid w:val="00E56F5C"/>
    <w:rsid w:val="00E620B0"/>
    <w:rsid w:val="00E76ED4"/>
    <w:rsid w:val="00E81B40"/>
    <w:rsid w:val="00EB28C0"/>
    <w:rsid w:val="00EF555B"/>
    <w:rsid w:val="00F027BB"/>
    <w:rsid w:val="00F11DCF"/>
    <w:rsid w:val="00F162EA"/>
    <w:rsid w:val="00F52D27"/>
    <w:rsid w:val="00F54BD8"/>
    <w:rsid w:val="00F83527"/>
    <w:rsid w:val="00FD3C66"/>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EF2FC1"/>
  <w15:docId w15:val="{2CACBA80-9EF2-4BF0-920C-A62E412AA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A55F49"/>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A55F49"/>
    <w:rPr>
      <w:rFonts w:asciiTheme="majorHAnsi" w:eastAsiaTheme="majorEastAsia" w:hAnsiTheme="majorHAnsi" w:cstheme="majorBidi"/>
      <w:b/>
      <w:color w:val="012639" w:themeColor="accent1" w:themeShade="7F"/>
    </w:rPr>
  </w:style>
  <w:style w:type="paragraph" w:styleId="NormalWeb">
    <w:name w:val="Normal (Web)"/>
    <w:basedOn w:val="Normal"/>
    <w:uiPriority w:val="99"/>
    <w:semiHidden/>
    <w:unhideWhenUsed/>
    <w:rsid w:val="005C1F5C"/>
    <w:pPr>
      <w:spacing w:before="100" w:beforeAutospacing="1" w:after="100" w:afterAutospacing="1" w:line="240" w:lineRule="auto"/>
    </w:pPr>
    <w:rPr>
      <w:rFonts w:ascii="Times New Roman" w:eastAsia="Times New Roman" w:hAnsi="Times New Roman" w:cs="Times New Roman"/>
      <w:b w:val="0"/>
      <w:color w:val="auto"/>
      <w:sz w:val="24"/>
      <w:szCs w:val="24"/>
      <w:lang w:val="en-CA" w:eastAsia="en-CA"/>
    </w:rPr>
  </w:style>
  <w:style w:type="character" w:styleId="Hyperlink">
    <w:name w:val="Hyperlink"/>
    <w:basedOn w:val="DefaultParagraphFont"/>
    <w:uiPriority w:val="99"/>
    <w:unhideWhenUsed/>
    <w:rsid w:val="00BB3043"/>
    <w:rPr>
      <w:color w:val="0000FF"/>
      <w:u w:val="single"/>
    </w:rPr>
  </w:style>
  <w:style w:type="character" w:styleId="UnresolvedMention">
    <w:name w:val="Unresolved Mention"/>
    <w:basedOn w:val="DefaultParagraphFont"/>
    <w:uiPriority w:val="99"/>
    <w:semiHidden/>
    <w:unhideWhenUsed/>
    <w:rsid w:val="008D7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45229">
      <w:bodyDiv w:val="1"/>
      <w:marLeft w:val="0"/>
      <w:marRight w:val="0"/>
      <w:marTop w:val="0"/>
      <w:marBottom w:val="0"/>
      <w:divBdr>
        <w:top w:val="none" w:sz="0" w:space="0" w:color="auto"/>
        <w:left w:val="none" w:sz="0" w:space="0" w:color="auto"/>
        <w:bottom w:val="none" w:sz="0" w:space="0" w:color="auto"/>
        <w:right w:val="none" w:sz="0" w:space="0" w:color="auto"/>
      </w:divBdr>
    </w:div>
    <w:div w:id="1101804905">
      <w:bodyDiv w:val="1"/>
      <w:marLeft w:val="0"/>
      <w:marRight w:val="0"/>
      <w:marTop w:val="0"/>
      <w:marBottom w:val="0"/>
      <w:divBdr>
        <w:top w:val="none" w:sz="0" w:space="0" w:color="auto"/>
        <w:left w:val="none" w:sz="0" w:space="0" w:color="auto"/>
        <w:bottom w:val="none" w:sz="0" w:space="0" w:color="auto"/>
        <w:right w:val="none" w:sz="0" w:space="0" w:color="auto"/>
      </w:divBdr>
    </w:div>
    <w:div w:id="1793746770">
      <w:bodyDiv w:val="1"/>
      <w:marLeft w:val="0"/>
      <w:marRight w:val="0"/>
      <w:marTop w:val="0"/>
      <w:marBottom w:val="0"/>
      <w:divBdr>
        <w:top w:val="none" w:sz="0" w:space="0" w:color="auto"/>
        <w:left w:val="none" w:sz="0" w:space="0" w:color="auto"/>
        <w:bottom w:val="none" w:sz="0" w:space="0" w:color="auto"/>
        <w:right w:val="none" w:sz="0" w:space="0" w:color="auto"/>
      </w:divBdr>
    </w:div>
    <w:div w:id="2075464097">
      <w:bodyDiv w:val="1"/>
      <w:marLeft w:val="0"/>
      <w:marRight w:val="0"/>
      <w:marTop w:val="0"/>
      <w:marBottom w:val="0"/>
      <w:divBdr>
        <w:top w:val="none" w:sz="0" w:space="0" w:color="auto"/>
        <w:left w:val="none" w:sz="0" w:space="0" w:color="auto"/>
        <w:bottom w:val="none" w:sz="0" w:space="0" w:color="auto"/>
        <w:right w:val="none" w:sz="0" w:space="0" w:color="auto"/>
      </w:divBdr>
    </w:div>
    <w:div w:id="209285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image" Target="media/image6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0.png"/><Relationship Id="rId25" Type="http://schemas.openxmlformats.org/officeDocument/2006/relationships/hyperlink" Target="https://www.aws.amazon.com/iot-Core/"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raspberrypi.org/lear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0.jpe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derpreetsingh\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11DF71B1EB74E85A8B386C723B300C8"/>
        <w:category>
          <w:name w:val="General"/>
          <w:gallery w:val="placeholder"/>
        </w:category>
        <w:types>
          <w:type w:val="bbPlcHdr"/>
        </w:types>
        <w:behaviors>
          <w:behavior w:val="content"/>
        </w:behaviors>
        <w:guid w:val="{657321C3-A5F1-4B0A-873F-68FC3713DE6B}"/>
      </w:docPartPr>
      <w:docPartBody>
        <w:p w:rsidR="00E410C2" w:rsidRDefault="00BA5675">
          <w:pPr>
            <w:pStyle w:val="A11DF71B1EB74E85A8B386C723B300C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31</w:t>
          </w:r>
          <w:r w:rsidRPr="00D86945">
            <w:rPr>
              <w:rStyle w:val="SubtitleChar"/>
              <w:b/>
            </w:rPr>
            <w:fldChar w:fldCharType="end"/>
          </w:r>
        </w:p>
      </w:docPartBody>
    </w:docPart>
    <w:docPart>
      <w:docPartPr>
        <w:name w:val="ACB7ABE966464710BCCA82B9898201BB"/>
        <w:category>
          <w:name w:val="General"/>
          <w:gallery w:val="placeholder"/>
        </w:category>
        <w:types>
          <w:type w:val="bbPlcHdr"/>
        </w:types>
        <w:behaviors>
          <w:behavior w:val="content"/>
        </w:behaviors>
        <w:guid w:val="{90943CD1-256B-4066-82AD-32F1CF909880}"/>
      </w:docPartPr>
      <w:docPartBody>
        <w:p w:rsidR="00E410C2" w:rsidRDefault="00BA5675">
          <w:pPr>
            <w:pStyle w:val="ACB7ABE966464710BCCA82B9898201BB"/>
          </w:pPr>
          <w:r>
            <w:t>COMPANY NAME</w:t>
          </w:r>
        </w:p>
      </w:docPartBody>
    </w:docPart>
    <w:docPart>
      <w:docPartPr>
        <w:name w:val="0028BB5A0D1446C79BC0B945ED7707CF"/>
        <w:category>
          <w:name w:val="General"/>
          <w:gallery w:val="placeholder"/>
        </w:category>
        <w:types>
          <w:type w:val="bbPlcHdr"/>
        </w:types>
        <w:behaviors>
          <w:behavior w:val="content"/>
        </w:behaviors>
        <w:guid w:val="{EC19E982-8AFE-4604-9F66-6E2A41C5C76F}"/>
      </w:docPartPr>
      <w:docPartBody>
        <w:p w:rsidR="00E410C2" w:rsidRDefault="00BA5675">
          <w:pPr>
            <w:pStyle w:val="0028BB5A0D1446C79BC0B945ED7707CF"/>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675"/>
    <w:rsid w:val="000D3D93"/>
    <w:rsid w:val="00226376"/>
    <w:rsid w:val="008F3D35"/>
    <w:rsid w:val="00B169E8"/>
    <w:rsid w:val="00BA5675"/>
    <w:rsid w:val="00BB650C"/>
    <w:rsid w:val="00CF5AD5"/>
    <w:rsid w:val="00E410C2"/>
    <w:rsid w:val="00E90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sz w:val="32"/>
    </w:rPr>
  </w:style>
  <w:style w:type="character" w:customStyle="1" w:styleId="SubtitleChar">
    <w:name w:val="Subtitle Char"/>
    <w:basedOn w:val="DefaultParagraphFont"/>
    <w:link w:val="Subtitle"/>
    <w:uiPriority w:val="2"/>
    <w:rPr>
      <w:caps/>
      <w:color w:val="0E2841" w:themeColor="text2"/>
      <w:spacing w:val="20"/>
      <w:sz w:val="32"/>
    </w:rPr>
  </w:style>
  <w:style w:type="paragraph" w:customStyle="1" w:styleId="A11DF71B1EB74E85A8B386C723B300C8">
    <w:name w:val="A11DF71B1EB74E85A8B386C723B300C8"/>
  </w:style>
  <w:style w:type="paragraph" w:customStyle="1" w:styleId="ACB7ABE966464710BCCA82B9898201BB">
    <w:name w:val="ACB7ABE966464710BCCA82B9898201BB"/>
  </w:style>
  <w:style w:type="paragraph" w:customStyle="1" w:styleId="0028BB5A0D1446C79BC0B945ED7707CF">
    <w:name w:val="0028BB5A0D1446C79BC0B945ED7707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VAIBHAV PATEL 
Student ID: 301213341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0FAEAD-C688-469E-8BCF-20E0CA000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238</TotalTime>
  <Pages>10</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sysprep</dc:creator>
  <cp:keywords/>
  <cp:lastModifiedBy>VAIBHAV PATEL</cp:lastModifiedBy>
  <cp:revision>10</cp:revision>
  <cp:lastPrinted>2006-08-01T17:47:00Z</cp:lastPrinted>
  <dcterms:created xsi:type="dcterms:W3CDTF">2020-03-18T02:35:00Z</dcterms:created>
  <dcterms:modified xsi:type="dcterms:W3CDTF">2024-08-12T22:45:00Z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